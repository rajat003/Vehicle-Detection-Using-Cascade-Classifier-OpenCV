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360A9" w14:textId="7CDC6C1E" w:rsidR="004F455A" w:rsidRPr="00855982" w:rsidRDefault="007A5B81" w:rsidP="00AF28A0">
      <w:pPr>
        <w:pStyle w:val="Heading1"/>
      </w:pPr>
      <w:bookmarkStart w:id="0" w:name="_Toc2112147"/>
      <w:bookmarkStart w:id="1" w:name="_Toc22336923"/>
      <w:bookmarkStart w:id="2" w:name="_Toc22408241"/>
      <w:bookmarkStart w:id="3" w:name="_Toc22582122"/>
      <w:bookmarkStart w:id="4" w:name="_Toc22673442"/>
      <w:bookmarkStart w:id="5" w:name="_Toc22744733"/>
      <w:bookmarkStart w:id="6" w:name="_Toc22763860"/>
      <w:bookmarkStart w:id="7" w:name="_Toc25013621"/>
      <w:bookmarkStart w:id="8" w:name="_Toc25257235"/>
      <w:bookmarkStart w:id="9" w:name="_Toc37188190"/>
      <w:r>
        <w:t>Project</w:t>
      </w:r>
      <w:r w:rsidR="006732A6">
        <w:t xml:space="preserve"> – </w:t>
      </w:r>
      <w:bookmarkEnd w:id="0"/>
      <w:bookmarkEnd w:id="1"/>
      <w:bookmarkEnd w:id="2"/>
      <w:bookmarkEnd w:id="3"/>
      <w:bookmarkEnd w:id="4"/>
      <w:bookmarkEnd w:id="5"/>
      <w:bookmarkEnd w:id="6"/>
      <w:bookmarkEnd w:id="7"/>
      <w:bookmarkEnd w:id="8"/>
      <w:r w:rsidR="00A8581C">
        <w:t>Vehicle Detection</w:t>
      </w:r>
      <w:bookmarkEnd w:id="9"/>
    </w:p>
    <w:p w14:paraId="4D926561" w14:textId="3D2C3DA2" w:rsidR="00A8581C" w:rsidRDefault="000C2F44" w:rsidP="00376DCA">
      <w:pPr>
        <w:rPr>
          <w:b/>
          <w:sz w:val="28"/>
          <w:szCs w:val="28"/>
        </w:rPr>
      </w:pPr>
      <w:r>
        <w:rPr>
          <w:b/>
          <w:sz w:val="28"/>
          <w:szCs w:val="28"/>
        </w:rPr>
        <w:t xml:space="preserve">ENGI </w:t>
      </w:r>
      <w:r w:rsidR="00A8581C">
        <w:rPr>
          <w:b/>
          <w:sz w:val="28"/>
          <w:szCs w:val="28"/>
        </w:rPr>
        <w:t>9805</w:t>
      </w:r>
      <w:r w:rsidR="00345D32">
        <w:rPr>
          <w:b/>
          <w:sz w:val="28"/>
          <w:szCs w:val="28"/>
        </w:rPr>
        <w:t xml:space="preserve"> </w:t>
      </w:r>
      <w:r w:rsidR="0096402F" w:rsidRPr="0096402F">
        <w:rPr>
          <w:b/>
          <w:sz w:val="28"/>
          <w:szCs w:val="28"/>
        </w:rPr>
        <w:t>–</w:t>
      </w:r>
      <w:r w:rsidR="00A8581C">
        <w:rPr>
          <w:b/>
          <w:sz w:val="28"/>
          <w:szCs w:val="28"/>
        </w:rPr>
        <w:t xml:space="preserve"> Advance Topic in Computer Engineering: Computer Vision</w:t>
      </w:r>
    </w:p>
    <w:p w14:paraId="1D9D9E40" w14:textId="5FFEF902" w:rsidR="009D4AED" w:rsidRDefault="009D4AED" w:rsidP="004F455A"/>
    <w:p w14:paraId="7A410655" w14:textId="77777777" w:rsidR="003728C8" w:rsidRDefault="003728C8" w:rsidP="004F455A"/>
    <w:p w14:paraId="3C4149D4" w14:textId="77777777" w:rsidR="003728C8" w:rsidRDefault="003728C8" w:rsidP="004F455A"/>
    <w:p w14:paraId="4253F7F2" w14:textId="5918FDBC" w:rsidR="003C1361" w:rsidRPr="00FB4E65" w:rsidRDefault="00445631" w:rsidP="004F455A">
      <w:pPr>
        <w:rPr>
          <w:sz w:val="26"/>
          <w:szCs w:val="26"/>
        </w:rPr>
      </w:pPr>
      <w:r w:rsidRPr="00FB4E65">
        <w:rPr>
          <w:sz w:val="26"/>
          <w:szCs w:val="26"/>
        </w:rPr>
        <w:t xml:space="preserve">Submitted </w:t>
      </w:r>
      <w:r w:rsidR="00FC7E10" w:rsidRPr="00FB4E65">
        <w:rPr>
          <w:sz w:val="26"/>
          <w:szCs w:val="26"/>
        </w:rPr>
        <w:t>b</w:t>
      </w:r>
      <w:r w:rsidRPr="00FB4E65">
        <w:rPr>
          <w:sz w:val="26"/>
          <w:szCs w:val="26"/>
        </w:rPr>
        <w:t>y:</w:t>
      </w:r>
      <w:r w:rsidR="00A8581C">
        <w:rPr>
          <w:sz w:val="26"/>
          <w:szCs w:val="26"/>
        </w:rPr>
        <w:t xml:space="preserve"> Group-12</w:t>
      </w:r>
    </w:p>
    <w:p w14:paraId="08A8FF38" w14:textId="6AB3BE4E" w:rsidR="003C1361" w:rsidRPr="00A8581C" w:rsidRDefault="00B356A1" w:rsidP="00A8581C">
      <w:pPr>
        <w:spacing w:after="0" w:line="360" w:lineRule="auto"/>
        <w:rPr>
          <w:sz w:val="26"/>
          <w:szCs w:val="26"/>
        </w:rPr>
      </w:pPr>
      <w:r w:rsidRPr="00A8581C">
        <w:rPr>
          <w:sz w:val="26"/>
          <w:szCs w:val="26"/>
        </w:rPr>
        <w:t>Disha Bodiwala</w:t>
      </w:r>
      <w:r w:rsidR="00FB7020">
        <w:rPr>
          <w:sz w:val="26"/>
          <w:szCs w:val="26"/>
        </w:rPr>
        <w:t xml:space="preserve"> (</w:t>
      </w:r>
      <w:r w:rsidR="3963D2AF" w:rsidRPr="00A8581C">
        <w:rPr>
          <w:sz w:val="26"/>
          <w:szCs w:val="26"/>
        </w:rPr>
        <w:t>201991118</w:t>
      </w:r>
      <w:r w:rsidR="00FB7020">
        <w:rPr>
          <w:sz w:val="26"/>
          <w:szCs w:val="26"/>
        </w:rPr>
        <w:t>)</w:t>
      </w:r>
    </w:p>
    <w:p w14:paraId="2338F222" w14:textId="7BAC694E" w:rsidR="00A8581C" w:rsidRPr="00A8581C" w:rsidRDefault="00A8581C" w:rsidP="00A8581C">
      <w:pPr>
        <w:pStyle w:val="ListParagraph"/>
        <w:spacing w:after="0" w:line="360" w:lineRule="auto"/>
        <w:ind w:left="-284" w:firstLine="284"/>
        <w:jc w:val="both"/>
        <w:rPr>
          <w:rFonts w:cs="Arial"/>
          <w:sz w:val="26"/>
          <w:szCs w:val="26"/>
        </w:rPr>
      </w:pPr>
      <w:r w:rsidRPr="00A8581C">
        <w:rPr>
          <w:rFonts w:cs="Arial"/>
          <w:sz w:val="26"/>
          <w:szCs w:val="26"/>
        </w:rPr>
        <w:t xml:space="preserve">Rajat Acharya </w:t>
      </w:r>
      <w:r w:rsidR="00166145">
        <w:rPr>
          <w:rFonts w:cs="Arial"/>
          <w:sz w:val="26"/>
          <w:szCs w:val="26"/>
        </w:rPr>
        <w:t>(</w:t>
      </w:r>
      <w:r w:rsidRPr="00A8581C">
        <w:rPr>
          <w:rFonts w:cs="Arial"/>
          <w:sz w:val="26"/>
          <w:szCs w:val="26"/>
        </w:rPr>
        <w:t>201990852</w:t>
      </w:r>
      <w:r w:rsidR="00166145">
        <w:rPr>
          <w:rFonts w:cs="Arial"/>
          <w:sz w:val="26"/>
          <w:szCs w:val="26"/>
        </w:rPr>
        <w:t>)</w:t>
      </w:r>
    </w:p>
    <w:p w14:paraId="66666E1F" w14:textId="031D2C47" w:rsidR="003C1361" w:rsidRPr="00A8581C" w:rsidRDefault="00A8581C" w:rsidP="00A8581C">
      <w:pPr>
        <w:spacing w:after="0" w:line="360" w:lineRule="auto"/>
        <w:rPr>
          <w:sz w:val="26"/>
          <w:szCs w:val="26"/>
        </w:rPr>
      </w:pPr>
      <w:r w:rsidRPr="00A8581C">
        <w:rPr>
          <w:rFonts w:cs="Arial"/>
          <w:sz w:val="26"/>
          <w:szCs w:val="26"/>
        </w:rPr>
        <w:t xml:space="preserve">Viren Sagapariya </w:t>
      </w:r>
      <w:r w:rsidR="00166145">
        <w:rPr>
          <w:rFonts w:cs="Arial"/>
          <w:sz w:val="26"/>
          <w:szCs w:val="26"/>
        </w:rPr>
        <w:t>(</w:t>
      </w:r>
      <w:r w:rsidRPr="00A8581C">
        <w:rPr>
          <w:rFonts w:cs="Arial"/>
          <w:sz w:val="26"/>
          <w:szCs w:val="26"/>
        </w:rPr>
        <w:t>201991237</w:t>
      </w:r>
      <w:r w:rsidR="00166145">
        <w:rPr>
          <w:rFonts w:cs="Arial"/>
          <w:sz w:val="26"/>
          <w:szCs w:val="26"/>
        </w:rPr>
        <w:t>)</w:t>
      </w:r>
    </w:p>
    <w:p w14:paraId="26A35616" w14:textId="2B558B87" w:rsidR="00CA6A87" w:rsidRDefault="00CA6A87" w:rsidP="004F455A">
      <w:pPr>
        <w:rPr>
          <w:sz w:val="26"/>
          <w:szCs w:val="26"/>
        </w:rPr>
      </w:pPr>
    </w:p>
    <w:p w14:paraId="0BD68294" w14:textId="2A2AD8DF" w:rsidR="002150A9" w:rsidRDefault="002150A9" w:rsidP="004F455A">
      <w:pPr>
        <w:rPr>
          <w:sz w:val="26"/>
          <w:szCs w:val="26"/>
        </w:rPr>
      </w:pPr>
    </w:p>
    <w:p w14:paraId="48CEA818" w14:textId="77777777" w:rsidR="004D0760" w:rsidRDefault="004D0760" w:rsidP="004F455A">
      <w:pPr>
        <w:rPr>
          <w:sz w:val="26"/>
          <w:szCs w:val="26"/>
        </w:rPr>
      </w:pPr>
    </w:p>
    <w:p w14:paraId="4A90F693" w14:textId="77777777" w:rsidR="002150A9" w:rsidRPr="00FB4E65" w:rsidRDefault="002150A9" w:rsidP="004F455A">
      <w:pPr>
        <w:rPr>
          <w:sz w:val="26"/>
          <w:szCs w:val="26"/>
        </w:rPr>
      </w:pPr>
    </w:p>
    <w:p w14:paraId="6D665EE1" w14:textId="2F570FC8" w:rsidR="00965CDA" w:rsidRDefault="49422840" w:rsidP="00965CDA">
      <w:pPr>
        <w:rPr>
          <w:sz w:val="26"/>
          <w:szCs w:val="26"/>
        </w:rPr>
      </w:pPr>
      <w:r w:rsidRPr="00FB4E65">
        <w:rPr>
          <w:sz w:val="26"/>
          <w:szCs w:val="26"/>
        </w:rPr>
        <w:t>Submitted To:</w:t>
      </w:r>
    </w:p>
    <w:p w14:paraId="49A3CFB9" w14:textId="46CDB63D" w:rsidR="00C556E5" w:rsidRDefault="00C556E5" w:rsidP="00FA2F3D">
      <w:pPr>
        <w:rPr>
          <w:sz w:val="26"/>
          <w:szCs w:val="26"/>
        </w:rPr>
      </w:pPr>
      <w:r>
        <w:rPr>
          <w:sz w:val="26"/>
          <w:szCs w:val="26"/>
        </w:rPr>
        <w:t>Ebrahim Karami</w:t>
      </w:r>
    </w:p>
    <w:p w14:paraId="0163B613" w14:textId="67913B7B" w:rsidR="4B262C07" w:rsidRPr="00FB4E65" w:rsidRDefault="4B262C07" w:rsidP="00FA2F3D">
      <w:pPr>
        <w:rPr>
          <w:sz w:val="26"/>
          <w:szCs w:val="26"/>
        </w:rPr>
      </w:pPr>
      <w:r w:rsidRPr="00FB4E65">
        <w:rPr>
          <w:sz w:val="26"/>
          <w:szCs w:val="26"/>
        </w:rPr>
        <w:t>Memorial University of Newfoundland</w:t>
      </w:r>
    </w:p>
    <w:p w14:paraId="5EEB6E21" w14:textId="026B14F3" w:rsidR="4B262C07" w:rsidRDefault="4B262C07" w:rsidP="4B262C07">
      <w:pPr>
        <w:spacing w:after="120" w:line="240" w:lineRule="auto"/>
      </w:pPr>
      <w:r>
        <w:rPr>
          <w:noProof/>
        </w:rPr>
        <w:drawing>
          <wp:inline distT="0" distB="0" distL="0" distR="0" wp14:anchorId="1D12573E" wp14:editId="26EBD0E1">
            <wp:extent cx="1122947" cy="666750"/>
            <wp:effectExtent l="0" t="0" r="0" b="0"/>
            <wp:docPr id="2071605173" name="Picture 101932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326984"/>
                    <pic:cNvPicPr/>
                  </pic:nvPicPr>
                  <pic:blipFill>
                    <a:blip r:embed="rId11">
                      <a:extLst>
                        <a:ext uri="{28A0092B-C50C-407E-A947-70E740481C1C}">
                          <a14:useLocalDpi xmlns:a14="http://schemas.microsoft.com/office/drawing/2010/main" val="0"/>
                        </a:ext>
                      </a:extLst>
                    </a:blip>
                    <a:stretch>
                      <a:fillRect/>
                    </a:stretch>
                  </pic:blipFill>
                  <pic:spPr>
                    <a:xfrm>
                      <a:off x="0" y="0"/>
                      <a:ext cx="1122947" cy="666750"/>
                    </a:xfrm>
                    <a:prstGeom prst="rect">
                      <a:avLst/>
                    </a:prstGeom>
                  </pic:spPr>
                </pic:pic>
              </a:graphicData>
            </a:graphic>
          </wp:inline>
        </w:drawing>
      </w:r>
    </w:p>
    <w:p w14:paraId="49129E34" w14:textId="77176A85" w:rsidR="0041675D" w:rsidRDefault="0041675D" w:rsidP="004F455A"/>
    <w:p w14:paraId="05387799" w14:textId="77777777" w:rsidR="0041675D" w:rsidRDefault="0041675D" w:rsidP="004F455A"/>
    <w:p w14:paraId="34BF3EE3" w14:textId="77777777" w:rsidR="00C556E5" w:rsidRDefault="00C556E5" w:rsidP="004F455A"/>
    <w:p w14:paraId="58B29E10" w14:textId="77777777" w:rsidR="000347E2" w:rsidRDefault="000347E2" w:rsidP="004F455A">
      <w:pPr>
        <w:rPr>
          <w:sz w:val="26"/>
          <w:szCs w:val="26"/>
        </w:rPr>
      </w:pPr>
    </w:p>
    <w:p w14:paraId="05D77BD6" w14:textId="7B391A4B" w:rsidR="004F455A" w:rsidRPr="00C556E5" w:rsidRDefault="00CA6A87" w:rsidP="004F455A">
      <w:pPr>
        <w:rPr>
          <w:sz w:val="26"/>
          <w:szCs w:val="26"/>
        </w:rPr>
      </w:pPr>
      <w:r w:rsidRPr="00FB4E65">
        <w:rPr>
          <w:sz w:val="26"/>
          <w:szCs w:val="26"/>
        </w:rPr>
        <w:t xml:space="preserve">Submitted on </w:t>
      </w:r>
      <w:r w:rsidR="002150A9">
        <w:rPr>
          <w:sz w:val="26"/>
          <w:szCs w:val="26"/>
        </w:rPr>
        <w:t>7th April</w:t>
      </w:r>
      <w:r w:rsidR="00B74EFA">
        <w:rPr>
          <w:sz w:val="26"/>
          <w:szCs w:val="26"/>
        </w:rPr>
        <w:t xml:space="preserve"> </w:t>
      </w:r>
      <w:r w:rsidR="000A3B64" w:rsidRPr="00FB4E65">
        <w:rPr>
          <w:sz w:val="26"/>
          <w:szCs w:val="26"/>
        </w:rPr>
        <w:t>2</w:t>
      </w:r>
      <w:r w:rsidR="00DB79DA">
        <w:rPr>
          <w:sz w:val="26"/>
          <w:szCs w:val="26"/>
        </w:rPr>
        <w:t>0</w:t>
      </w:r>
      <w:r w:rsidR="002150A9">
        <w:rPr>
          <w:sz w:val="26"/>
          <w:szCs w:val="26"/>
        </w:rPr>
        <w:t>20</w:t>
      </w:r>
    </w:p>
    <w:bookmarkStart w:id="10" w:name="_Toc22744734" w:displacedByCustomXml="next"/>
    <w:bookmarkStart w:id="11" w:name="_Toc22582123" w:displacedByCustomXml="next"/>
    <w:bookmarkStart w:id="12" w:name="_Toc22408242" w:displacedByCustomXml="next"/>
    <w:bookmarkStart w:id="13" w:name="_Toc22336924" w:displacedByCustomXml="next"/>
    <w:bookmarkStart w:id="14" w:name="_Toc1831365" w:displacedByCustomXml="next"/>
    <w:bookmarkStart w:id="15" w:name="_Toc1812545" w:displacedByCustomXml="next"/>
    <w:bookmarkStart w:id="16" w:name="_Toc19888" w:displacedByCustomXml="next"/>
    <w:bookmarkStart w:id="17" w:name="_Toc530868649" w:displacedByCustomXml="next"/>
    <w:bookmarkStart w:id="18" w:name="_Toc530507131" w:displacedByCustomXml="next"/>
    <w:bookmarkStart w:id="19" w:name="_Toc529627333" w:displacedByCustomXml="next"/>
    <w:bookmarkStart w:id="20" w:name="_Toc529627750" w:displacedByCustomXml="next"/>
    <w:bookmarkStart w:id="21" w:name="_Toc529703130" w:displacedByCustomXml="next"/>
    <w:bookmarkStart w:id="22" w:name="_Toc529705724" w:displacedByCustomXml="next"/>
    <w:bookmarkStart w:id="23" w:name="_Toc530476678" w:displacedByCustomXml="next"/>
    <w:bookmarkStart w:id="24" w:name="_Toc16695" w:displacedByCustomXml="next"/>
    <w:bookmarkStart w:id="25" w:name="_Toc17097" w:displacedByCustomXml="next"/>
    <w:bookmarkStart w:id="26" w:name="_Toc280292" w:displacedByCustomXml="next"/>
    <w:bookmarkStart w:id="27" w:name="_Toc281358" w:displacedByCustomXml="next"/>
    <w:bookmarkStart w:id="28" w:name="_Toc1760302" w:displacedByCustomXml="next"/>
    <w:bookmarkStart w:id="29" w:name="_Toc1836615" w:displacedByCustomXml="next"/>
    <w:bookmarkStart w:id="30" w:name="_Toc2097706" w:displacedByCustomXml="next"/>
    <w:bookmarkStart w:id="31" w:name="_Toc2112148" w:displacedByCustomXml="next"/>
    <w:bookmarkStart w:id="32" w:name="_Toc22673443" w:displacedByCustomXml="next"/>
    <w:bookmarkStart w:id="33" w:name="_Toc22763861" w:displacedByCustomXml="next"/>
    <w:bookmarkStart w:id="34" w:name="_Toc25013622" w:displacedByCustomXml="next"/>
    <w:bookmarkStart w:id="35" w:name="_Toc25257236" w:displacedByCustomXml="next"/>
    <w:bookmarkStart w:id="36" w:name="_Toc37188191" w:displacedByCustomXml="next"/>
    <w:sdt>
      <w:sdtPr>
        <w:rPr>
          <w:rFonts w:asciiTheme="minorHAnsi" w:eastAsiaTheme="minorEastAsia" w:hAnsiTheme="minorHAnsi" w:cstheme="minorBidi"/>
          <w:b w:val="0"/>
          <w:bCs w:val="0"/>
          <w:smallCaps w:val="0"/>
          <w:sz w:val="22"/>
          <w:szCs w:val="22"/>
        </w:rPr>
        <w:id w:val="1582645855"/>
        <w:docPartObj>
          <w:docPartGallery w:val="Table of Contents"/>
          <w:docPartUnique/>
        </w:docPartObj>
      </w:sdtPr>
      <w:sdtEndPr>
        <w:rPr>
          <w:noProof/>
        </w:rPr>
      </w:sdtEndPr>
      <w:sdtContent>
        <w:bookmarkStart w:id="37" w:name="_Toc529625722" w:displacedByCustomXml="prev"/>
        <w:p w14:paraId="196D95BD" w14:textId="77777777" w:rsidR="00B703A3" w:rsidRDefault="00582BAA" w:rsidP="009D497E">
          <w:pPr>
            <w:pStyle w:val="Heading1"/>
            <w:rPr>
              <w:noProof/>
            </w:rPr>
          </w:pPr>
          <w:r>
            <w:t>T</w:t>
          </w:r>
          <w:r w:rsidR="004930FC">
            <w:t xml:space="preserve">able of </w:t>
          </w:r>
          <w:r>
            <w:t>C</w:t>
          </w:r>
          <w:r w:rsidR="004930FC">
            <w:t>ontents</w:t>
          </w:r>
          <w:bookmarkEnd w:id="36"/>
          <w:bookmarkEnd w:id="35"/>
          <w:bookmarkEnd w:id="34"/>
          <w:bookmarkEnd w:id="33"/>
          <w:bookmarkEnd w:id="32"/>
          <w:bookmarkEnd w:id="31"/>
          <w:bookmarkEnd w:id="30"/>
          <w:bookmarkEnd w:id="29"/>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37"/>
          <w:r w:rsidR="004930FC" w:rsidRPr="53F5C725">
            <w:fldChar w:fldCharType="begin"/>
          </w:r>
          <w:r w:rsidR="004930FC">
            <w:instrText xml:space="preserve"> TOC \o "1-3" \h \z \u </w:instrText>
          </w:r>
          <w:r w:rsidR="004930FC" w:rsidRPr="53F5C725">
            <w:fldChar w:fldCharType="separate"/>
          </w:r>
        </w:p>
        <w:p w14:paraId="1C1635C0" w14:textId="1E6C5046" w:rsidR="00B703A3" w:rsidRDefault="009B0459">
          <w:pPr>
            <w:pStyle w:val="TOC1"/>
            <w:tabs>
              <w:tab w:val="right" w:leader="dot" w:pos="9350"/>
            </w:tabs>
            <w:rPr>
              <w:noProof/>
              <w:lang w:eastAsia="en-US"/>
            </w:rPr>
          </w:pPr>
          <w:hyperlink w:anchor="_Toc37188190" w:history="1">
            <w:r w:rsidR="00B703A3" w:rsidRPr="00F54C1B">
              <w:rPr>
                <w:rStyle w:val="Hyperlink"/>
                <w:noProof/>
              </w:rPr>
              <w:t>Project – Vehicle Detection</w:t>
            </w:r>
            <w:r w:rsidR="00B703A3">
              <w:rPr>
                <w:noProof/>
                <w:webHidden/>
              </w:rPr>
              <w:tab/>
            </w:r>
            <w:r w:rsidR="00B703A3">
              <w:rPr>
                <w:noProof/>
                <w:webHidden/>
              </w:rPr>
              <w:fldChar w:fldCharType="begin"/>
            </w:r>
            <w:r w:rsidR="00B703A3">
              <w:rPr>
                <w:noProof/>
                <w:webHidden/>
              </w:rPr>
              <w:instrText xml:space="preserve"> PAGEREF _Toc37188190 \h </w:instrText>
            </w:r>
            <w:r w:rsidR="00B703A3">
              <w:rPr>
                <w:noProof/>
                <w:webHidden/>
              </w:rPr>
            </w:r>
            <w:r w:rsidR="00B703A3">
              <w:rPr>
                <w:noProof/>
                <w:webHidden/>
              </w:rPr>
              <w:fldChar w:fldCharType="separate"/>
            </w:r>
            <w:r w:rsidR="004B3B1C">
              <w:rPr>
                <w:noProof/>
                <w:webHidden/>
              </w:rPr>
              <w:t>i</w:t>
            </w:r>
            <w:r w:rsidR="00B703A3">
              <w:rPr>
                <w:noProof/>
                <w:webHidden/>
              </w:rPr>
              <w:fldChar w:fldCharType="end"/>
            </w:r>
          </w:hyperlink>
        </w:p>
        <w:p w14:paraId="1B18C22C" w14:textId="5C35A4A6" w:rsidR="00B703A3" w:rsidRDefault="009B0459">
          <w:pPr>
            <w:pStyle w:val="TOC1"/>
            <w:tabs>
              <w:tab w:val="right" w:leader="dot" w:pos="9350"/>
            </w:tabs>
            <w:rPr>
              <w:noProof/>
              <w:lang w:eastAsia="en-US"/>
            </w:rPr>
          </w:pPr>
          <w:hyperlink w:anchor="_Toc37188191" w:history="1">
            <w:r w:rsidR="00B703A3" w:rsidRPr="00F54C1B">
              <w:rPr>
                <w:rStyle w:val="Hyperlink"/>
                <w:noProof/>
              </w:rPr>
              <w:t>Table of Contents</w:t>
            </w:r>
            <w:r w:rsidR="00B703A3">
              <w:rPr>
                <w:noProof/>
                <w:webHidden/>
              </w:rPr>
              <w:tab/>
            </w:r>
            <w:r w:rsidR="00B703A3">
              <w:rPr>
                <w:noProof/>
                <w:webHidden/>
              </w:rPr>
              <w:fldChar w:fldCharType="begin"/>
            </w:r>
            <w:r w:rsidR="00B703A3">
              <w:rPr>
                <w:noProof/>
                <w:webHidden/>
              </w:rPr>
              <w:instrText xml:space="preserve"> PAGEREF _Toc37188191 \h </w:instrText>
            </w:r>
            <w:r w:rsidR="00B703A3">
              <w:rPr>
                <w:noProof/>
                <w:webHidden/>
              </w:rPr>
            </w:r>
            <w:r w:rsidR="00B703A3">
              <w:rPr>
                <w:noProof/>
                <w:webHidden/>
              </w:rPr>
              <w:fldChar w:fldCharType="separate"/>
            </w:r>
            <w:r w:rsidR="004B3B1C">
              <w:rPr>
                <w:noProof/>
                <w:webHidden/>
              </w:rPr>
              <w:t>ii</w:t>
            </w:r>
            <w:r w:rsidR="00B703A3">
              <w:rPr>
                <w:noProof/>
                <w:webHidden/>
              </w:rPr>
              <w:fldChar w:fldCharType="end"/>
            </w:r>
          </w:hyperlink>
        </w:p>
        <w:p w14:paraId="1FDDC709" w14:textId="71C4E2DF" w:rsidR="00B703A3" w:rsidRDefault="009B0459">
          <w:pPr>
            <w:pStyle w:val="TOC1"/>
            <w:tabs>
              <w:tab w:val="right" w:leader="dot" w:pos="9350"/>
            </w:tabs>
            <w:rPr>
              <w:noProof/>
              <w:lang w:eastAsia="en-US"/>
            </w:rPr>
          </w:pPr>
          <w:hyperlink w:anchor="_Toc37188192" w:history="1">
            <w:r w:rsidR="00B703A3" w:rsidRPr="00F54C1B">
              <w:rPr>
                <w:rStyle w:val="Hyperlink"/>
                <w:noProof/>
              </w:rPr>
              <w:t>List of table and figures</w:t>
            </w:r>
            <w:r w:rsidR="00B703A3">
              <w:rPr>
                <w:noProof/>
                <w:webHidden/>
              </w:rPr>
              <w:tab/>
            </w:r>
            <w:r w:rsidR="00B703A3">
              <w:rPr>
                <w:noProof/>
                <w:webHidden/>
              </w:rPr>
              <w:fldChar w:fldCharType="begin"/>
            </w:r>
            <w:r w:rsidR="00B703A3">
              <w:rPr>
                <w:noProof/>
                <w:webHidden/>
              </w:rPr>
              <w:instrText xml:space="preserve"> PAGEREF _Toc37188192 \h </w:instrText>
            </w:r>
            <w:r w:rsidR="00B703A3">
              <w:rPr>
                <w:noProof/>
                <w:webHidden/>
              </w:rPr>
            </w:r>
            <w:r w:rsidR="00B703A3">
              <w:rPr>
                <w:noProof/>
                <w:webHidden/>
              </w:rPr>
              <w:fldChar w:fldCharType="separate"/>
            </w:r>
            <w:r w:rsidR="004B3B1C">
              <w:rPr>
                <w:noProof/>
                <w:webHidden/>
              </w:rPr>
              <w:t>iii</w:t>
            </w:r>
            <w:r w:rsidR="00B703A3">
              <w:rPr>
                <w:noProof/>
                <w:webHidden/>
              </w:rPr>
              <w:fldChar w:fldCharType="end"/>
            </w:r>
          </w:hyperlink>
        </w:p>
        <w:p w14:paraId="1A296ED3" w14:textId="2ACD861B" w:rsidR="00B703A3" w:rsidRDefault="009B0459">
          <w:pPr>
            <w:pStyle w:val="TOC1"/>
            <w:tabs>
              <w:tab w:val="right" w:leader="dot" w:pos="9350"/>
            </w:tabs>
            <w:rPr>
              <w:noProof/>
              <w:lang w:eastAsia="en-US"/>
            </w:rPr>
          </w:pPr>
          <w:hyperlink w:anchor="_Toc37188193" w:history="1">
            <w:r w:rsidR="00B703A3" w:rsidRPr="00F54C1B">
              <w:rPr>
                <w:rStyle w:val="Hyperlink"/>
                <w:noProof/>
              </w:rPr>
              <w:t>1. Introduction</w:t>
            </w:r>
            <w:r w:rsidR="00B703A3">
              <w:rPr>
                <w:noProof/>
                <w:webHidden/>
              </w:rPr>
              <w:tab/>
            </w:r>
            <w:r w:rsidR="00B703A3">
              <w:rPr>
                <w:noProof/>
                <w:webHidden/>
              </w:rPr>
              <w:fldChar w:fldCharType="begin"/>
            </w:r>
            <w:r w:rsidR="00B703A3">
              <w:rPr>
                <w:noProof/>
                <w:webHidden/>
              </w:rPr>
              <w:instrText xml:space="preserve"> PAGEREF _Toc37188193 \h </w:instrText>
            </w:r>
            <w:r w:rsidR="00B703A3">
              <w:rPr>
                <w:noProof/>
                <w:webHidden/>
              </w:rPr>
            </w:r>
            <w:r w:rsidR="00B703A3">
              <w:rPr>
                <w:noProof/>
                <w:webHidden/>
              </w:rPr>
              <w:fldChar w:fldCharType="separate"/>
            </w:r>
            <w:r w:rsidR="004B3B1C">
              <w:rPr>
                <w:noProof/>
                <w:webHidden/>
              </w:rPr>
              <w:t>2</w:t>
            </w:r>
            <w:r w:rsidR="00B703A3">
              <w:rPr>
                <w:noProof/>
                <w:webHidden/>
              </w:rPr>
              <w:fldChar w:fldCharType="end"/>
            </w:r>
          </w:hyperlink>
        </w:p>
        <w:p w14:paraId="428D643A" w14:textId="422BC924" w:rsidR="00B703A3" w:rsidRDefault="009B0459">
          <w:pPr>
            <w:pStyle w:val="TOC2"/>
            <w:tabs>
              <w:tab w:val="right" w:leader="dot" w:pos="9350"/>
            </w:tabs>
            <w:rPr>
              <w:noProof/>
              <w:lang w:eastAsia="en-US"/>
            </w:rPr>
          </w:pPr>
          <w:hyperlink w:anchor="_Toc37188194" w:history="1">
            <w:r w:rsidR="00B703A3" w:rsidRPr="00F54C1B">
              <w:rPr>
                <w:rStyle w:val="Hyperlink"/>
                <w:noProof/>
              </w:rPr>
              <w:t>1.1 Introduce the problem</w:t>
            </w:r>
            <w:r w:rsidR="00B703A3">
              <w:rPr>
                <w:noProof/>
                <w:webHidden/>
              </w:rPr>
              <w:tab/>
            </w:r>
            <w:r w:rsidR="00B703A3">
              <w:rPr>
                <w:noProof/>
                <w:webHidden/>
              </w:rPr>
              <w:fldChar w:fldCharType="begin"/>
            </w:r>
            <w:r w:rsidR="00B703A3">
              <w:rPr>
                <w:noProof/>
                <w:webHidden/>
              </w:rPr>
              <w:instrText xml:space="preserve"> PAGEREF _Toc37188194 \h </w:instrText>
            </w:r>
            <w:r w:rsidR="00B703A3">
              <w:rPr>
                <w:noProof/>
                <w:webHidden/>
              </w:rPr>
            </w:r>
            <w:r w:rsidR="00B703A3">
              <w:rPr>
                <w:noProof/>
                <w:webHidden/>
              </w:rPr>
              <w:fldChar w:fldCharType="separate"/>
            </w:r>
            <w:r w:rsidR="004B3B1C">
              <w:rPr>
                <w:noProof/>
                <w:webHidden/>
              </w:rPr>
              <w:t>2</w:t>
            </w:r>
            <w:r w:rsidR="00B703A3">
              <w:rPr>
                <w:noProof/>
                <w:webHidden/>
              </w:rPr>
              <w:fldChar w:fldCharType="end"/>
            </w:r>
          </w:hyperlink>
        </w:p>
        <w:p w14:paraId="454ADB2A" w14:textId="672EA47F" w:rsidR="00B703A3" w:rsidRDefault="009B0459">
          <w:pPr>
            <w:pStyle w:val="TOC2"/>
            <w:tabs>
              <w:tab w:val="right" w:leader="dot" w:pos="9350"/>
            </w:tabs>
            <w:rPr>
              <w:noProof/>
              <w:lang w:eastAsia="en-US"/>
            </w:rPr>
          </w:pPr>
          <w:hyperlink w:anchor="_Toc37188195" w:history="1">
            <w:r w:rsidR="00B703A3" w:rsidRPr="00F54C1B">
              <w:rPr>
                <w:rStyle w:val="Hyperlink"/>
                <w:noProof/>
              </w:rPr>
              <w:t>1.2 Motivation to solve the problem</w:t>
            </w:r>
            <w:r w:rsidR="00B703A3">
              <w:rPr>
                <w:noProof/>
                <w:webHidden/>
              </w:rPr>
              <w:tab/>
            </w:r>
            <w:r w:rsidR="00B703A3">
              <w:rPr>
                <w:noProof/>
                <w:webHidden/>
              </w:rPr>
              <w:fldChar w:fldCharType="begin"/>
            </w:r>
            <w:r w:rsidR="00B703A3">
              <w:rPr>
                <w:noProof/>
                <w:webHidden/>
              </w:rPr>
              <w:instrText xml:space="preserve"> PAGEREF _Toc37188195 \h </w:instrText>
            </w:r>
            <w:r w:rsidR="00B703A3">
              <w:rPr>
                <w:noProof/>
                <w:webHidden/>
              </w:rPr>
            </w:r>
            <w:r w:rsidR="00B703A3">
              <w:rPr>
                <w:noProof/>
                <w:webHidden/>
              </w:rPr>
              <w:fldChar w:fldCharType="separate"/>
            </w:r>
            <w:r w:rsidR="004B3B1C">
              <w:rPr>
                <w:noProof/>
                <w:webHidden/>
              </w:rPr>
              <w:t>2</w:t>
            </w:r>
            <w:r w:rsidR="00B703A3">
              <w:rPr>
                <w:noProof/>
                <w:webHidden/>
              </w:rPr>
              <w:fldChar w:fldCharType="end"/>
            </w:r>
          </w:hyperlink>
        </w:p>
        <w:p w14:paraId="63C6A8C8" w14:textId="007DE262" w:rsidR="00B703A3" w:rsidRDefault="009B0459">
          <w:pPr>
            <w:pStyle w:val="TOC2"/>
            <w:tabs>
              <w:tab w:val="right" w:leader="dot" w:pos="9350"/>
            </w:tabs>
            <w:rPr>
              <w:noProof/>
              <w:lang w:eastAsia="en-US"/>
            </w:rPr>
          </w:pPr>
          <w:hyperlink w:anchor="_Toc37188196" w:history="1">
            <w:r w:rsidR="00B703A3" w:rsidRPr="00F54C1B">
              <w:rPr>
                <w:rStyle w:val="Hyperlink"/>
                <w:noProof/>
              </w:rPr>
              <w:t>1.3 Brief discussion about the solution</w:t>
            </w:r>
            <w:r w:rsidR="00B703A3">
              <w:rPr>
                <w:noProof/>
                <w:webHidden/>
              </w:rPr>
              <w:tab/>
            </w:r>
            <w:r w:rsidR="00B703A3">
              <w:rPr>
                <w:noProof/>
                <w:webHidden/>
              </w:rPr>
              <w:fldChar w:fldCharType="begin"/>
            </w:r>
            <w:r w:rsidR="00B703A3">
              <w:rPr>
                <w:noProof/>
                <w:webHidden/>
              </w:rPr>
              <w:instrText xml:space="preserve"> PAGEREF _Toc37188196 \h </w:instrText>
            </w:r>
            <w:r w:rsidR="00B703A3">
              <w:rPr>
                <w:noProof/>
                <w:webHidden/>
              </w:rPr>
            </w:r>
            <w:r w:rsidR="00B703A3">
              <w:rPr>
                <w:noProof/>
                <w:webHidden/>
              </w:rPr>
              <w:fldChar w:fldCharType="separate"/>
            </w:r>
            <w:r w:rsidR="004B3B1C">
              <w:rPr>
                <w:noProof/>
                <w:webHidden/>
              </w:rPr>
              <w:t>2</w:t>
            </w:r>
            <w:r w:rsidR="00B703A3">
              <w:rPr>
                <w:noProof/>
                <w:webHidden/>
              </w:rPr>
              <w:fldChar w:fldCharType="end"/>
            </w:r>
          </w:hyperlink>
        </w:p>
        <w:p w14:paraId="5745E848" w14:textId="75DB14A2" w:rsidR="00B703A3" w:rsidRDefault="009B0459">
          <w:pPr>
            <w:pStyle w:val="TOC1"/>
            <w:tabs>
              <w:tab w:val="right" w:leader="dot" w:pos="9350"/>
            </w:tabs>
            <w:rPr>
              <w:noProof/>
              <w:lang w:eastAsia="en-US"/>
            </w:rPr>
          </w:pPr>
          <w:hyperlink w:anchor="_Toc37188197" w:history="1">
            <w:r w:rsidR="00B703A3" w:rsidRPr="00F54C1B">
              <w:rPr>
                <w:rStyle w:val="Hyperlink"/>
                <w:noProof/>
              </w:rPr>
              <w:t>2. problem definition</w:t>
            </w:r>
            <w:r w:rsidR="00B703A3">
              <w:rPr>
                <w:noProof/>
                <w:webHidden/>
              </w:rPr>
              <w:tab/>
            </w:r>
            <w:r w:rsidR="00B703A3">
              <w:rPr>
                <w:noProof/>
                <w:webHidden/>
              </w:rPr>
              <w:fldChar w:fldCharType="begin"/>
            </w:r>
            <w:r w:rsidR="00B703A3">
              <w:rPr>
                <w:noProof/>
                <w:webHidden/>
              </w:rPr>
              <w:instrText xml:space="preserve"> PAGEREF _Toc37188197 \h </w:instrText>
            </w:r>
            <w:r w:rsidR="00B703A3">
              <w:rPr>
                <w:noProof/>
                <w:webHidden/>
              </w:rPr>
            </w:r>
            <w:r w:rsidR="00B703A3">
              <w:rPr>
                <w:noProof/>
                <w:webHidden/>
              </w:rPr>
              <w:fldChar w:fldCharType="separate"/>
            </w:r>
            <w:r w:rsidR="004B3B1C">
              <w:rPr>
                <w:noProof/>
                <w:webHidden/>
              </w:rPr>
              <w:t>4</w:t>
            </w:r>
            <w:r w:rsidR="00B703A3">
              <w:rPr>
                <w:noProof/>
                <w:webHidden/>
              </w:rPr>
              <w:fldChar w:fldCharType="end"/>
            </w:r>
          </w:hyperlink>
        </w:p>
        <w:p w14:paraId="2FECF404" w14:textId="3243B156" w:rsidR="00B703A3" w:rsidRDefault="009B0459">
          <w:pPr>
            <w:pStyle w:val="TOC1"/>
            <w:tabs>
              <w:tab w:val="right" w:leader="dot" w:pos="9350"/>
            </w:tabs>
            <w:rPr>
              <w:noProof/>
              <w:lang w:eastAsia="en-US"/>
            </w:rPr>
          </w:pPr>
          <w:hyperlink w:anchor="_Toc37188198" w:history="1">
            <w:r w:rsidR="00B703A3" w:rsidRPr="00F54C1B">
              <w:rPr>
                <w:rStyle w:val="Hyperlink"/>
                <w:noProof/>
              </w:rPr>
              <w:t>3. Proposed solution</w:t>
            </w:r>
            <w:r w:rsidR="00B703A3">
              <w:rPr>
                <w:noProof/>
                <w:webHidden/>
              </w:rPr>
              <w:tab/>
            </w:r>
            <w:r w:rsidR="00B703A3">
              <w:rPr>
                <w:noProof/>
                <w:webHidden/>
              </w:rPr>
              <w:fldChar w:fldCharType="begin"/>
            </w:r>
            <w:r w:rsidR="00B703A3">
              <w:rPr>
                <w:noProof/>
                <w:webHidden/>
              </w:rPr>
              <w:instrText xml:space="preserve"> PAGEREF _Toc37188198 \h </w:instrText>
            </w:r>
            <w:r w:rsidR="00B703A3">
              <w:rPr>
                <w:noProof/>
                <w:webHidden/>
              </w:rPr>
            </w:r>
            <w:r w:rsidR="00B703A3">
              <w:rPr>
                <w:noProof/>
                <w:webHidden/>
              </w:rPr>
              <w:fldChar w:fldCharType="separate"/>
            </w:r>
            <w:r w:rsidR="004B3B1C">
              <w:rPr>
                <w:noProof/>
                <w:webHidden/>
              </w:rPr>
              <w:t>5</w:t>
            </w:r>
            <w:r w:rsidR="00B703A3">
              <w:rPr>
                <w:noProof/>
                <w:webHidden/>
              </w:rPr>
              <w:fldChar w:fldCharType="end"/>
            </w:r>
          </w:hyperlink>
        </w:p>
        <w:p w14:paraId="3059F979" w14:textId="41DB00E0" w:rsidR="00B703A3" w:rsidRDefault="009B0459">
          <w:pPr>
            <w:pStyle w:val="TOC2"/>
            <w:tabs>
              <w:tab w:val="right" w:leader="dot" w:pos="9350"/>
            </w:tabs>
            <w:rPr>
              <w:noProof/>
              <w:lang w:eastAsia="en-US"/>
            </w:rPr>
          </w:pPr>
          <w:hyperlink w:anchor="_Toc37188199" w:history="1">
            <w:r w:rsidR="00B703A3" w:rsidRPr="00F54C1B">
              <w:rPr>
                <w:rStyle w:val="Hyperlink"/>
                <w:noProof/>
              </w:rPr>
              <w:t>3.1 Benefits from the proposed solution</w:t>
            </w:r>
            <w:r w:rsidR="00B703A3">
              <w:rPr>
                <w:noProof/>
                <w:webHidden/>
              </w:rPr>
              <w:tab/>
            </w:r>
            <w:r w:rsidR="00B703A3">
              <w:rPr>
                <w:noProof/>
                <w:webHidden/>
              </w:rPr>
              <w:fldChar w:fldCharType="begin"/>
            </w:r>
            <w:r w:rsidR="00B703A3">
              <w:rPr>
                <w:noProof/>
                <w:webHidden/>
              </w:rPr>
              <w:instrText xml:space="preserve"> PAGEREF _Toc37188199 \h </w:instrText>
            </w:r>
            <w:r w:rsidR="00B703A3">
              <w:rPr>
                <w:noProof/>
                <w:webHidden/>
              </w:rPr>
            </w:r>
            <w:r w:rsidR="00B703A3">
              <w:rPr>
                <w:noProof/>
                <w:webHidden/>
              </w:rPr>
              <w:fldChar w:fldCharType="separate"/>
            </w:r>
            <w:r w:rsidR="004B3B1C">
              <w:rPr>
                <w:noProof/>
                <w:webHidden/>
              </w:rPr>
              <w:t>5</w:t>
            </w:r>
            <w:r w:rsidR="00B703A3">
              <w:rPr>
                <w:noProof/>
                <w:webHidden/>
              </w:rPr>
              <w:fldChar w:fldCharType="end"/>
            </w:r>
          </w:hyperlink>
        </w:p>
        <w:p w14:paraId="06C45D65" w14:textId="41F7F7F7" w:rsidR="00B703A3" w:rsidRDefault="009B0459">
          <w:pPr>
            <w:pStyle w:val="TOC2"/>
            <w:tabs>
              <w:tab w:val="right" w:leader="dot" w:pos="9350"/>
            </w:tabs>
            <w:rPr>
              <w:noProof/>
              <w:lang w:eastAsia="en-US"/>
            </w:rPr>
          </w:pPr>
          <w:hyperlink w:anchor="_Toc37188200" w:history="1">
            <w:r w:rsidR="00B703A3" w:rsidRPr="00F54C1B">
              <w:rPr>
                <w:rStyle w:val="Hyperlink"/>
                <w:noProof/>
              </w:rPr>
              <w:t>3.2 Key feature</w:t>
            </w:r>
            <w:r w:rsidR="00B703A3">
              <w:rPr>
                <w:noProof/>
                <w:webHidden/>
              </w:rPr>
              <w:tab/>
            </w:r>
            <w:r w:rsidR="00B703A3">
              <w:rPr>
                <w:noProof/>
                <w:webHidden/>
              </w:rPr>
              <w:fldChar w:fldCharType="begin"/>
            </w:r>
            <w:r w:rsidR="00B703A3">
              <w:rPr>
                <w:noProof/>
                <w:webHidden/>
              </w:rPr>
              <w:instrText xml:space="preserve"> PAGEREF _Toc37188200 \h </w:instrText>
            </w:r>
            <w:r w:rsidR="00B703A3">
              <w:rPr>
                <w:noProof/>
                <w:webHidden/>
              </w:rPr>
            </w:r>
            <w:r w:rsidR="00B703A3">
              <w:rPr>
                <w:noProof/>
                <w:webHidden/>
              </w:rPr>
              <w:fldChar w:fldCharType="separate"/>
            </w:r>
            <w:r w:rsidR="004B3B1C">
              <w:rPr>
                <w:noProof/>
                <w:webHidden/>
              </w:rPr>
              <w:t>5</w:t>
            </w:r>
            <w:r w:rsidR="00B703A3">
              <w:rPr>
                <w:noProof/>
                <w:webHidden/>
              </w:rPr>
              <w:fldChar w:fldCharType="end"/>
            </w:r>
          </w:hyperlink>
        </w:p>
        <w:p w14:paraId="363F9547" w14:textId="0781BD14" w:rsidR="00B703A3" w:rsidRDefault="009B0459">
          <w:pPr>
            <w:pStyle w:val="TOC2"/>
            <w:tabs>
              <w:tab w:val="right" w:leader="dot" w:pos="9350"/>
            </w:tabs>
            <w:rPr>
              <w:noProof/>
              <w:lang w:eastAsia="en-US"/>
            </w:rPr>
          </w:pPr>
          <w:hyperlink w:anchor="_Toc37188201" w:history="1">
            <w:r w:rsidR="00B703A3" w:rsidRPr="00F54C1B">
              <w:rPr>
                <w:rStyle w:val="Hyperlink"/>
                <w:noProof/>
              </w:rPr>
              <w:t>3.3 Employed Technology</w:t>
            </w:r>
            <w:r w:rsidR="00B703A3">
              <w:rPr>
                <w:noProof/>
                <w:webHidden/>
              </w:rPr>
              <w:tab/>
            </w:r>
            <w:r w:rsidR="00B703A3">
              <w:rPr>
                <w:noProof/>
                <w:webHidden/>
              </w:rPr>
              <w:fldChar w:fldCharType="begin"/>
            </w:r>
            <w:r w:rsidR="00B703A3">
              <w:rPr>
                <w:noProof/>
                <w:webHidden/>
              </w:rPr>
              <w:instrText xml:space="preserve"> PAGEREF _Toc37188201 \h </w:instrText>
            </w:r>
            <w:r w:rsidR="00B703A3">
              <w:rPr>
                <w:noProof/>
                <w:webHidden/>
              </w:rPr>
            </w:r>
            <w:r w:rsidR="00B703A3">
              <w:rPr>
                <w:noProof/>
                <w:webHidden/>
              </w:rPr>
              <w:fldChar w:fldCharType="separate"/>
            </w:r>
            <w:r w:rsidR="004B3B1C">
              <w:rPr>
                <w:noProof/>
                <w:webHidden/>
              </w:rPr>
              <w:t>5</w:t>
            </w:r>
            <w:r w:rsidR="00B703A3">
              <w:rPr>
                <w:noProof/>
                <w:webHidden/>
              </w:rPr>
              <w:fldChar w:fldCharType="end"/>
            </w:r>
          </w:hyperlink>
        </w:p>
        <w:p w14:paraId="404E975D" w14:textId="7613C9A8" w:rsidR="00B703A3" w:rsidRDefault="009B0459">
          <w:pPr>
            <w:pStyle w:val="TOC2"/>
            <w:tabs>
              <w:tab w:val="right" w:leader="dot" w:pos="9350"/>
            </w:tabs>
            <w:rPr>
              <w:noProof/>
              <w:lang w:eastAsia="en-US"/>
            </w:rPr>
          </w:pPr>
          <w:hyperlink w:anchor="_Toc37188202" w:history="1">
            <w:r w:rsidR="00B703A3" w:rsidRPr="00F54C1B">
              <w:rPr>
                <w:rStyle w:val="Hyperlink"/>
                <w:noProof/>
              </w:rPr>
              <w:t>3.4 Block Diagram</w:t>
            </w:r>
            <w:r w:rsidR="00B703A3">
              <w:rPr>
                <w:noProof/>
                <w:webHidden/>
              </w:rPr>
              <w:tab/>
            </w:r>
            <w:r w:rsidR="00B703A3">
              <w:rPr>
                <w:noProof/>
                <w:webHidden/>
              </w:rPr>
              <w:fldChar w:fldCharType="begin"/>
            </w:r>
            <w:r w:rsidR="00B703A3">
              <w:rPr>
                <w:noProof/>
                <w:webHidden/>
              </w:rPr>
              <w:instrText xml:space="preserve"> PAGEREF _Toc37188202 \h </w:instrText>
            </w:r>
            <w:r w:rsidR="00B703A3">
              <w:rPr>
                <w:noProof/>
                <w:webHidden/>
              </w:rPr>
            </w:r>
            <w:r w:rsidR="00B703A3">
              <w:rPr>
                <w:noProof/>
                <w:webHidden/>
              </w:rPr>
              <w:fldChar w:fldCharType="separate"/>
            </w:r>
            <w:r w:rsidR="004B3B1C">
              <w:rPr>
                <w:noProof/>
                <w:webHidden/>
              </w:rPr>
              <w:t>7</w:t>
            </w:r>
            <w:r w:rsidR="00B703A3">
              <w:rPr>
                <w:noProof/>
                <w:webHidden/>
              </w:rPr>
              <w:fldChar w:fldCharType="end"/>
            </w:r>
          </w:hyperlink>
        </w:p>
        <w:p w14:paraId="2211AB12" w14:textId="68A74F87" w:rsidR="00B703A3" w:rsidRDefault="009B0459">
          <w:pPr>
            <w:pStyle w:val="TOC2"/>
            <w:tabs>
              <w:tab w:val="right" w:leader="dot" w:pos="9350"/>
            </w:tabs>
            <w:rPr>
              <w:noProof/>
              <w:lang w:eastAsia="en-US"/>
            </w:rPr>
          </w:pPr>
          <w:hyperlink w:anchor="_Toc37188203" w:history="1">
            <w:r w:rsidR="00B703A3" w:rsidRPr="00F54C1B">
              <w:rPr>
                <w:rStyle w:val="Hyperlink"/>
                <w:noProof/>
              </w:rPr>
              <w:t>3.5 Flow Chart of the method used</w:t>
            </w:r>
            <w:r w:rsidR="00B703A3">
              <w:rPr>
                <w:noProof/>
                <w:webHidden/>
              </w:rPr>
              <w:tab/>
            </w:r>
            <w:r w:rsidR="00B703A3">
              <w:rPr>
                <w:noProof/>
                <w:webHidden/>
              </w:rPr>
              <w:fldChar w:fldCharType="begin"/>
            </w:r>
            <w:r w:rsidR="00B703A3">
              <w:rPr>
                <w:noProof/>
                <w:webHidden/>
              </w:rPr>
              <w:instrText xml:space="preserve"> PAGEREF _Toc37188203 \h </w:instrText>
            </w:r>
            <w:r w:rsidR="00B703A3">
              <w:rPr>
                <w:noProof/>
                <w:webHidden/>
              </w:rPr>
            </w:r>
            <w:r w:rsidR="00B703A3">
              <w:rPr>
                <w:noProof/>
                <w:webHidden/>
              </w:rPr>
              <w:fldChar w:fldCharType="separate"/>
            </w:r>
            <w:r w:rsidR="004B3B1C">
              <w:rPr>
                <w:noProof/>
                <w:webHidden/>
              </w:rPr>
              <w:t>8</w:t>
            </w:r>
            <w:r w:rsidR="00B703A3">
              <w:rPr>
                <w:noProof/>
                <w:webHidden/>
              </w:rPr>
              <w:fldChar w:fldCharType="end"/>
            </w:r>
          </w:hyperlink>
        </w:p>
        <w:p w14:paraId="1ADC94AD" w14:textId="03591E11" w:rsidR="00B703A3" w:rsidRDefault="009B0459">
          <w:pPr>
            <w:pStyle w:val="TOC2"/>
            <w:tabs>
              <w:tab w:val="right" w:leader="dot" w:pos="9350"/>
            </w:tabs>
            <w:rPr>
              <w:noProof/>
              <w:lang w:eastAsia="en-US"/>
            </w:rPr>
          </w:pPr>
          <w:hyperlink w:anchor="_Toc37188204" w:history="1">
            <w:r w:rsidR="00B703A3" w:rsidRPr="00F54C1B">
              <w:rPr>
                <w:rStyle w:val="Hyperlink"/>
                <w:noProof/>
              </w:rPr>
              <w:t>3.6 Use of the database</w:t>
            </w:r>
            <w:r w:rsidR="00B703A3">
              <w:rPr>
                <w:noProof/>
                <w:webHidden/>
              </w:rPr>
              <w:tab/>
            </w:r>
            <w:r w:rsidR="00B703A3">
              <w:rPr>
                <w:noProof/>
                <w:webHidden/>
              </w:rPr>
              <w:fldChar w:fldCharType="begin"/>
            </w:r>
            <w:r w:rsidR="00B703A3">
              <w:rPr>
                <w:noProof/>
                <w:webHidden/>
              </w:rPr>
              <w:instrText xml:space="preserve"> PAGEREF _Toc37188204 \h </w:instrText>
            </w:r>
            <w:r w:rsidR="00B703A3">
              <w:rPr>
                <w:noProof/>
                <w:webHidden/>
              </w:rPr>
            </w:r>
            <w:r w:rsidR="00B703A3">
              <w:rPr>
                <w:noProof/>
                <w:webHidden/>
              </w:rPr>
              <w:fldChar w:fldCharType="separate"/>
            </w:r>
            <w:r w:rsidR="004B3B1C">
              <w:rPr>
                <w:noProof/>
                <w:webHidden/>
              </w:rPr>
              <w:t>9</w:t>
            </w:r>
            <w:r w:rsidR="00B703A3">
              <w:rPr>
                <w:noProof/>
                <w:webHidden/>
              </w:rPr>
              <w:fldChar w:fldCharType="end"/>
            </w:r>
          </w:hyperlink>
        </w:p>
        <w:p w14:paraId="1B408119" w14:textId="01F74008" w:rsidR="00B703A3" w:rsidRDefault="009B0459">
          <w:pPr>
            <w:pStyle w:val="TOC2"/>
            <w:tabs>
              <w:tab w:val="right" w:leader="dot" w:pos="9350"/>
            </w:tabs>
            <w:rPr>
              <w:noProof/>
              <w:lang w:eastAsia="en-US"/>
            </w:rPr>
          </w:pPr>
          <w:hyperlink w:anchor="_Toc37188205" w:history="1">
            <w:r w:rsidR="00B703A3" w:rsidRPr="00F54C1B">
              <w:rPr>
                <w:rStyle w:val="Hyperlink"/>
                <w:noProof/>
              </w:rPr>
              <w:t>3.7 Steps followed for algorithm</w:t>
            </w:r>
            <w:r w:rsidR="00B703A3">
              <w:rPr>
                <w:noProof/>
                <w:webHidden/>
              </w:rPr>
              <w:tab/>
            </w:r>
            <w:r w:rsidR="00B703A3">
              <w:rPr>
                <w:noProof/>
                <w:webHidden/>
              </w:rPr>
              <w:fldChar w:fldCharType="begin"/>
            </w:r>
            <w:r w:rsidR="00B703A3">
              <w:rPr>
                <w:noProof/>
                <w:webHidden/>
              </w:rPr>
              <w:instrText xml:space="preserve"> PAGEREF _Toc37188205 \h </w:instrText>
            </w:r>
            <w:r w:rsidR="00B703A3">
              <w:rPr>
                <w:noProof/>
                <w:webHidden/>
              </w:rPr>
            </w:r>
            <w:r w:rsidR="00B703A3">
              <w:rPr>
                <w:noProof/>
                <w:webHidden/>
              </w:rPr>
              <w:fldChar w:fldCharType="separate"/>
            </w:r>
            <w:r w:rsidR="004B3B1C">
              <w:rPr>
                <w:noProof/>
                <w:webHidden/>
              </w:rPr>
              <w:t>9</w:t>
            </w:r>
            <w:r w:rsidR="00B703A3">
              <w:rPr>
                <w:noProof/>
                <w:webHidden/>
              </w:rPr>
              <w:fldChar w:fldCharType="end"/>
            </w:r>
          </w:hyperlink>
        </w:p>
        <w:p w14:paraId="14A5642B" w14:textId="5622FE76" w:rsidR="00B703A3" w:rsidRDefault="009B0459">
          <w:pPr>
            <w:pStyle w:val="TOC1"/>
            <w:tabs>
              <w:tab w:val="right" w:leader="dot" w:pos="9350"/>
            </w:tabs>
            <w:rPr>
              <w:noProof/>
              <w:lang w:eastAsia="en-US"/>
            </w:rPr>
          </w:pPr>
          <w:hyperlink w:anchor="_Toc37188206" w:history="1">
            <w:r w:rsidR="00B703A3" w:rsidRPr="00F54C1B">
              <w:rPr>
                <w:rStyle w:val="Hyperlink"/>
                <w:noProof/>
              </w:rPr>
              <w:t>4. results and discussions</w:t>
            </w:r>
            <w:r w:rsidR="00B703A3">
              <w:rPr>
                <w:noProof/>
                <w:webHidden/>
              </w:rPr>
              <w:tab/>
            </w:r>
            <w:r w:rsidR="00B703A3">
              <w:rPr>
                <w:noProof/>
                <w:webHidden/>
              </w:rPr>
              <w:fldChar w:fldCharType="begin"/>
            </w:r>
            <w:r w:rsidR="00B703A3">
              <w:rPr>
                <w:noProof/>
                <w:webHidden/>
              </w:rPr>
              <w:instrText xml:space="preserve"> PAGEREF _Toc37188206 \h </w:instrText>
            </w:r>
            <w:r w:rsidR="00B703A3">
              <w:rPr>
                <w:noProof/>
                <w:webHidden/>
              </w:rPr>
            </w:r>
            <w:r w:rsidR="00B703A3">
              <w:rPr>
                <w:noProof/>
                <w:webHidden/>
              </w:rPr>
              <w:fldChar w:fldCharType="separate"/>
            </w:r>
            <w:r w:rsidR="004B3B1C">
              <w:rPr>
                <w:noProof/>
                <w:webHidden/>
              </w:rPr>
              <w:t>10</w:t>
            </w:r>
            <w:r w:rsidR="00B703A3">
              <w:rPr>
                <w:noProof/>
                <w:webHidden/>
              </w:rPr>
              <w:fldChar w:fldCharType="end"/>
            </w:r>
          </w:hyperlink>
        </w:p>
        <w:p w14:paraId="28006F0F" w14:textId="7A036228" w:rsidR="00B703A3" w:rsidRDefault="009B0459">
          <w:pPr>
            <w:pStyle w:val="TOC2"/>
            <w:tabs>
              <w:tab w:val="right" w:leader="dot" w:pos="9350"/>
            </w:tabs>
            <w:rPr>
              <w:noProof/>
              <w:lang w:eastAsia="en-US"/>
            </w:rPr>
          </w:pPr>
          <w:hyperlink w:anchor="_Toc37188207" w:history="1">
            <w:r w:rsidR="00B703A3" w:rsidRPr="00F54C1B">
              <w:rPr>
                <w:rStyle w:val="Hyperlink"/>
                <w:noProof/>
              </w:rPr>
              <w:t>4.1 Results:</w:t>
            </w:r>
            <w:r w:rsidR="00B703A3">
              <w:rPr>
                <w:noProof/>
                <w:webHidden/>
              </w:rPr>
              <w:tab/>
            </w:r>
            <w:r w:rsidR="00B703A3">
              <w:rPr>
                <w:noProof/>
                <w:webHidden/>
              </w:rPr>
              <w:fldChar w:fldCharType="begin"/>
            </w:r>
            <w:r w:rsidR="00B703A3">
              <w:rPr>
                <w:noProof/>
                <w:webHidden/>
              </w:rPr>
              <w:instrText xml:space="preserve"> PAGEREF _Toc37188207 \h </w:instrText>
            </w:r>
            <w:r w:rsidR="00B703A3">
              <w:rPr>
                <w:noProof/>
                <w:webHidden/>
              </w:rPr>
            </w:r>
            <w:r w:rsidR="00B703A3">
              <w:rPr>
                <w:noProof/>
                <w:webHidden/>
              </w:rPr>
              <w:fldChar w:fldCharType="separate"/>
            </w:r>
            <w:r w:rsidR="004B3B1C">
              <w:rPr>
                <w:noProof/>
                <w:webHidden/>
              </w:rPr>
              <w:t>10</w:t>
            </w:r>
            <w:r w:rsidR="00B703A3">
              <w:rPr>
                <w:noProof/>
                <w:webHidden/>
              </w:rPr>
              <w:fldChar w:fldCharType="end"/>
            </w:r>
          </w:hyperlink>
        </w:p>
        <w:p w14:paraId="33B15716" w14:textId="2AD9AC16" w:rsidR="00B703A3" w:rsidRDefault="009B0459">
          <w:pPr>
            <w:pStyle w:val="TOC2"/>
            <w:tabs>
              <w:tab w:val="right" w:leader="dot" w:pos="9350"/>
            </w:tabs>
            <w:rPr>
              <w:noProof/>
              <w:lang w:eastAsia="en-US"/>
            </w:rPr>
          </w:pPr>
          <w:hyperlink w:anchor="_Toc37188208" w:history="1">
            <w:r w:rsidR="00B703A3" w:rsidRPr="00F54C1B">
              <w:rPr>
                <w:rStyle w:val="Hyperlink"/>
                <w:noProof/>
              </w:rPr>
              <w:t>4.2 Discussion and Challenges</w:t>
            </w:r>
            <w:r w:rsidR="00B703A3">
              <w:rPr>
                <w:noProof/>
                <w:webHidden/>
              </w:rPr>
              <w:tab/>
            </w:r>
            <w:r w:rsidR="00B703A3">
              <w:rPr>
                <w:noProof/>
                <w:webHidden/>
              </w:rPr>
              <w:fldChar w:fldCharType="begin"/>
            </w:r>
            <w:r w:rsidR="00B703A3">
              <w:rPr>
                <w:noProof/>
                <w:webHidden/>
              </w:rPr>
              <w:instrText xml:space="preserve"> PAGEREF _Toc37188208 \h </w:instrText>
            </w:r>
            <w:r w:rsidR="00B703A3">
              <w:rPr>
                <w:noProof/>
                <w:webHidden/>
              </w:rPr>
            </w:r>
            <w:r w:rsidR="00B703A3">
              <w:rPr>
                <w:noProof/>
                <w:webHidden/>
              </w:rPr>
              <w:fldChar w:fldCharType="separate"/>
            </w:r>
            <w:r w:rsidR="004B3B1C">
              <w:rPr>
                <w:noProof/>
                <w:webHidden/>
              </w:rPr>
              <w:t>16</w:t>
            </w:r>
            <w:r w:rsidR="00B703A3">
              <w:rPr>
                <w:noProof/>
                <w:webHidden/>
              </w:rPr>
              <w:fldChar w:fldCharType="end"/>
            </w:r>
          </w:hyperlink>
        </w:p>
        <w:p w14:paraId="3566A928" w14:textId="7EBD6477" w:rsidR="00B703A3" w:rsidRDefault="009B0459">
          <w:pPr>
            <w:pStyle w:val="TOC1"/>
            <w:tabs>
              <w:tab w:val="right" w:leader="dot" w:pos="9350"/>
            </w:tabs>
            <w:rPr>
              <w:noProof/>
              <w:lang w:eastAsia="en-US"/>
            </w:rPr>
          </w:pPr>
          <w:hyperlink w:anchor="_Toc37188209" w:history="1">
            <w:r w:rsidR="00B703A3" w:rsidRPr="00F54C1B">
              <w:rPr>
                <w:rStyle w:val="Hyperlink"/>
                <w:noProof/>
              </w:rPr>
              <w:t>5. conclusion</w:t>
            </w:r>
            <w:r w:rsidR="00B703A3">
              <w:rPr>
                <w:noProof/>
                <w:webHidden/>
              </w:rPr>
              <w:tab/>
            </w:r>
            <w:r w:rsidR="00B703A3">
              <w:rPr>
                <w:noProof/>
                <w:webHidden/>
              </w:rPr>
              <w:fldChar w:fldCharType="begin"/>
            </w:r>
            <w:r w:rsidR="00B703A3">
              <w:rPr>
                <w:noProof/>
                <w:webHidden/>
              </w:rPr>
              <w:instrText xml:space="preserve"> PAGEREF _Toc37188209 \h </w:instrText>
            </w:r>
            <w:r w:rsidR="00B703A3">
              <w:rPr>
                <w:noProof/>
                <w:webHidden/>
              </w:rPr>
            </w:r>
            <w:r w:rsidR="00B703A3">
              <w:rPr>
                <w:noProof/>
                <w:webHidden/>
              </w:rPr>
              <w:fldChar w:fldCharType="separate"/>
            </w:r>
            <w:r w:rsidR="004B3B1C">
              <w:rPr>
                <w:noProof/>
                <w:webHidden/>
              </w:rPr>
              <w:t>16</w:t>
            </w:r>
            <w:r w:rsidR="00B703A3">
              <w:rPr>
                <w:noProof/>
                <w:webHidden/>
              </w:rPr>
              <w:fldChar w:fldCharType="end"/>
            </w:r>
          </w:hyperlink>
        </w:p>
        <w:p w14:paraId="3E7425EB" w14:textId="7BC3CA11" w:rsidR="00B703A3" w:rsidRDefault="009B0459">
          <w:pPr>
            <w:pStyle w:val="TOC1"/>
            <w:tabs>
              <w:tab w:val="right" w:leader="dot" w:pos="9350"/>
            </w:tabs>
            <w:rPr>
              <w:noProof/>
              <w:lang w:eastAsia="en-US"/>
            </w:rPr>
          </w:pPr>
          <w:hyperlink w:anchor="_Toc37188210" w:history="1">
            <w:r w:rsidR="00B703A3" w:rsidRPr="00F54C1B">
              <w:rPr>
                <w:rStyle w:val="Hyperlink"/>
                <w:noProof/>
              </w:rPr>
              <w:t>6. References</w:t>
            </w:r>
            <w:r w:rsidR="00B703A3">
              <w:rPr>
                <w:noProof/>
                <w:webHidden/>
              </w:rPr>
              <w:tab/>
            </w:r>
            <w:r w:rsidR="00B703A3">
              <w:rPr>
                <w:noProof/>
                <w:webHidden/>
              </w:rPr>
              <w:fldChar w:fldCharType="begin"/>
            </w:r>
            <w:r w:rsidR="00B703A3">
              <w:rPr>
                <w:noProof/>
                <w:webHidden/>
              </w:rPr>
              <w:instrText xml:space="preserve"> PAGEREF _Toc37188210 \h </w:instrText>
            </w:r>
            <w:r w:rsidR="00B703A3">
              <w:rPr>
                <w:noProof/>
                <w:webHidden/>
              </w:rPr>
            </w:r>
            <w:r w:rsidR="00B703A3">
              <w:rPr>
                <w:noProof/>
                <w:webHidden/>
              </w:rPr>
              <w:fldChar w:fldCharType="separate"/>
            </w:r>
            <w:r w:rsidR="004B3B1C">
              <w:rPr>
                <w:noProof/>
                <w:webHidden/>
              </w:rPr>
              <w:t>17</w:t>
            </w:r>
            <w:r w:rsidR="00B703A3">
              <w:rPr>
                <w:noProof/>
                <w:webHidden/>
              </w:rPr>
              <w:fldChar w:fldCharType="end"/>
            </w:r>
          </w:hyperlink>
        </w:p>
        <w:p w14:paraId="5EC82C04" w14:textId="09335895" w:rsidR="004930FC" w:rsidRDefault="004930FC" w:rsidP="009D5244">
          <w:pPr>
            <w:pStyle w:val="TOC1"/>
            <w:tabs>
              <w:tab w:val="right" w:leader="dot" w:pos="9350"/>
            </w:tabs>
          </w:pPr>
          <w:r w:rsidRPr="53F5C725">
            <w:fldChar w:fldCharType="end"/>
          </w:r>
        </w:p>
      </w:sdtContent>
    </w:sdt>
    <w:p w14:paraId="2EF779F6" w14:textId="77777777" w:rsidR="00944086" w:rsidRDefault="00944086" w:rsidP="00AC64E6">
      <w:bookmarkStart w:id="38" w:name="_Toc529625723"/>
      <w:bookmarkStart w:id="39" w:name="_Toc529627334"/>
      <w:bookmarkStart w:id="40" w:name="_Toc529627751"/>
      <w:bookmarkStart w:id="41" w:name="_Toc529703131"/>
      <w:bookmarkStart w:id="42" w:name="_Toc529705725"/>
      <w:bookmarkStart w:id="43" w:name="_Toc530476679"/>
      <w:bookmarkStart w:id="44" w:name="_Toc530507132"/>
      <w:bookmarkStart w:id="45" w:name="_Toc530868650"/>
      <w:bookmarkStart w:id="46" w:name="_Toc16696"/>
      <w:bookmarkStart w:id="47" w:name="_Toc17098"/>
      <w:bookmarkStart w:id="48" w:name="_Toc19889"/>
      <w:bookmarkStart w:id="49" w:name="_Toc280293"/>
      <w:bookmarkStart w:id="50" w:name="_Toc281359"/>
      <w:bookmarkStart w:id="51" w:name="_Toc1760303"/>
      <w:bookmarkStart w:id="52" w:name="_Toc1812546"/>
      <w:bookmarkStart w:id="53" w:name="_Toc1831366"/>
      <w:bookmarkStart w:id="54" w:name="_Toc1836616"/>
      <w:bookmarkStart w:id="55" w:name="_Toc2097707"/>
      <w:bookmarkStart w:id="56" w:name="_Toc2112149"/>
      <w:bookmarkStart w:id="57" w:name="_Toc22336925"/>
      <w:bookmarkStart w:id="58" w:name="_Toc22408243"/>
    </w:p>
    <w:p w14:paraId="2D2C62A7" w14:textId="7CF2E96E" w:rsidR="0034555C" w:rsidRDefault="0034555C" w:rsidP="0034555C">
      <w:bookmarkStart w:id="59" w:name="_Toc22582124"/>
      <w:bookmarkStart w:id="60" w:name="_Toc22673444"/>
      <w:bookmarkStart w:id="61" w:name="_Toc22744735"/>
      <w:bookmarkStart w:id="62" w:name="_Toc25013623"/>
      <w:bookmarkStart w:id="63" w:name="_Toc25257237"/>
    </w:p>
    <w:p w14:paraId="0DF2291C" w14:textId="1E1FCC4C" w:rsidR="0034555C" w:rsidRDefault="0034555C" w:rsidP="0034555C"/>
    <w:p w14:paraId="44ED5122" w14:textId="5F4E50CE" w:rsidR="0034555C" w:rsidRDefault="0034555C" w:rsidP="0034555C"/>
    <w:p w14:paraId="5A7EC54D" w14:textId="4C640C57" w:rsidR="0034555C" w:rsidRDefault="0034555C" w:rsidP="0034555C"/>
    <w:p w14:paraId="353A38A1" w14:textId="159B35DC" w:rsidR="0034555C" w:rsidRDefault="0034555C" w:rsidP="0034555C"/>
    <w:p w14:paraId="7E6DE354" w14:textId="77777777" w:rsidR="0034555C" w:rsidRDefault="0034555C" w:rsidP="0034555C"/>
    <w:p w14:paraId="3DE9BF8D" w14:textId="77777777" w:rsidR="0034555C" w:rsidRPr="0034555C" w:rsidRDefault="0034555C" w:rsidP="0034555C"/>
    <w:p w14:paraId="4E8B2BE7" w14:textId="77777777" w:rsidR="00B703A3" w:rsidRDefault="00582BAA" w:rsidP="00A45416">
      <w:pPr>
        <w:pStyle w:val="Heading1"/>
        <w:rPr>
          <w:noProof/>
        </w:rPr>
      </w:pPr>
      <w:bookmarkStart w:id="64" w:name="_Toc37188192"/>
      <w:r>
        <w:lastRenderedPageBreak/>
        <w:t>L</w:t>
      </w:r>
      <w:r w:rsidR="00FA0B42">
        <w:t>ist of table and figure</w:t>
      </w:r>
      <w:bookmarkEnd w:id="38"/>
      <w:bookmarkEnd w:id="39"/>
      <w:bookmarkEnd w:id="40"/>
      <w:bookmarkEnd w:id="41"/>
      <w:bookmarkEnd w:id="42"/>
      <w:bookmarkEnd w:id="43"/>
      <w:bookmarkEnd w:id="44"/>
      <w:r w:rsidR="005232F4">
        <w:t>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00B81687">
        <w:fldChar w:fldCharType="begin"/>
      </w:r>
      <w:r w:rsidR="00B81687">
        <w:instrText xml:space="preserve"> TOC \h \z \c "Figure" </w:instrText>
      </w:r>
      <w:r w:rsidR="00B81687">
        <w:fldChar w:fldCharType="separate"/>
      </w:r>
    </w:p>
    <w:p w14:paraId="4C20139C" w14:textId="66C19E7B" w:rsidR="00B703A3" w:rsidRDefault="009B0459">
      <w:pPr>
        <w:pStyle w:val="TableofFigures"/>
        <w:tabs>
          <w:tab w:val="right" w:leader="dot" w:pos="9350"/>
        </w:tabs>
        <w:rPr>
          <w:noProof/>
          <w:lang w:eastAsia="en-US"/>
        </w:rPr>
      </w:pPr>
      <w:hyperlink w:anchor="_Toc37188211" w:history="1">
        <w:r w:rsidR="00B703A3" w:rsidRPr="006310CA">
          <w:rPr>
            <w:rStyle w:val="Hyperlink"/>
            <w:noProof/>
          </w:rPr>
          <w:t>Figure 1 Positive and negative frames [3]</w:t>
        </w:r>
        <w:r w:rsidR="00B703A3">
          <w:rPr>
            <w:noProof/>
            <w:webHidden/>
          </w:rPr>
          <w:tab/>
        </w:r>
        <w:r w:rsidR="00B703A3">
          <w:rPr>
            <w:noProof/>
            <w:webHidden/>
          </w:rPr>
          <w:fldChar w:fldCharType="begin"/>
        </w:r>
        <w:r w:rsidR="00B703A3">
          <w:rPr>
            <w:noProof/>
            <w:webHidden/>
          </w:rPr>
          <w:instrText xml:space="preserve"> PAGEREF _Toc37188211 \h </w:instrText>
        </w:r>
        <w:r w:rsidR="00B703A3">
          <w:rPr>
            <w:noProof/>
            <w:webHidden/>
          </w:rPr>
        </w:r>
        <w:r w:rsidR="00B703A3">
          <w:rPr>
            <w:noProof/>
            <w:webHidden/>
          </w:rPr>
          <w:fldChar w:fldCharType="separate"/>
        </w:r>
        <w:r w:rsidR="004B3B1C">
          <w:rPr>
            <w:noProof/>
            <w:webHidden/>
          </w:rPr>
          <w:t>3</w:t>
        </w:r>
        <w:r w:rsidR="00B703A3">
          <w:rPr>
            <w:noProof/>
            <w:webHidden/>
          </w:rPr>
          <w:fldChar w:fldCharType="end"/>
        </w:r>
      </w:hyperlink>
    </w:p>
    <w:p w14:paraId="059D2795" w14:textId="20A48522" w:rsidR="00B703A3" w:rsidRDefault="009B0459">
      <w:pPr>
        <w:pStyle w:val="TableofFigures"/>
        <w:tabs>
          <w:tab w:val="right" w:leader="dot" w:pos="9350"/>
        </w:tabs>
        <w:rPr>
          <w:noProof/>
          <w:lang w:eastAsia="en-US"/>
        </w:rPr>
      </w:pPr>
      <w:hyperlink w:anchor="_Toc37188212" w:history="1">
        <w:r w:rsidR="00B703A3" w:rsidRPr="006310CA">
          <w:rPr>
            <w:rStyle w:val="Hyperlink"/>
            <w:noProof/>
          </w:rPr>
          <w:t>Figure 2 edge line and centroid features [7]</w:t>
        </w:r>
        <w:r w:rsidR="00B703A3">
          <w:rPr>
            <w:noProof/>
            <w:webHidden/>
          </w:rPr>
          <w:tab/>
        </w:r>
        <w:r w:rsidR="00B703A3">
          <w:rPr>
            <w:noProof/>
            <w:webHidden/>
          </w:rPr>
          <w:fldChar w:fldCharType="begin"/>
        </w:r>
        <w:r w:rsidR="00B703A3">
          <w:rPr>
            <w:noProof/>
            <w:webHidden/>
          </w:rPr>
          <w:instrText xml:space="preserve"> PAGEREF _Toc37188212 \h </w:instrText>
        </w:r>
        <w:r w:rsidR="00B703A3">
          <w:rPr>
            <w:noProof/>
            <w:webHidden/>
          </w:rPr>
        </w:r>
        <w:r w:rsidR="00B703A3">
          <w:rPr>
            <w:noProof/>
            <w:webHidden/>
          </w:rPr>
          <w:fldChar w:fldCharType="separate"/>
        </w:r>
        <w:r w:rsidR="004B3B1C">
          <w:rPr>
            <w:noProof/>
            <w:webHidden/>
          </w:rPr>
          <w:t>6</w:t>
        </w:r>
        <w:r w:rsidR="00B703A3">
          <w:rPr>
            <w:noProof/>
            <w:webHidden/>
          </w:rPr>
          <w:fldChar w:fldCharType="end"/>
        </w:r>
      </w:hyperlink>
    </w:p>
    <w:p w14:paraId="790445C8" w14:textId="67D21ACC" w:rsidR="00B703A3" w:rsidRDefault="009B0459">
      <w:pPr>
        <w:pStyle w:val="TableofFigures"/>
        <w:tabs>
          <w:tab w:val="right" w:leader="dot" w:pos="9350"/>
        </w:tabs>
        <w:rPr>
          <w:noProof/>
          <w:lang w:eastAsia="en-US"/>
        </w:rPr>
      </w:pPr>
      <w:hyperlink w:anchor="_Toc37188213" w:history="1">
        <w:r w:rsidR="00B703A3" w:rsidRPr="006310CA">
          <w:rPr>
            <w:rStyle w:val="Hyperlink"/>
            <w:noProof/>
          </w:rPr>
          <w:t>Figure 3 Block Diagram</w:t>
        </w:r>
        <w:r w:rsidR="00B703A3">
          <w:rPr>
            <w:noProof/>
            <w:webHidden/>
          </w:rPr>
          <w:tab/>
        </w:r>
        <w:r w:rsidR="00B703A3">
          <w:rPr>
            <w:noProof/>
            <w:webHidden/>
          </w:rPr>
          <w:fldChar w:fldCharType="begin"/>
        </w:r>
        <w:r w:rsidR="00B703A3">
          <w:rPr>
            <w:noProof/>
            <w:webHidden/>
          </w:rPr>
          <w:instrText xml:space="preserve"> PAGEREF _Toc37188213 \h </w:instrText>
        </w:r>
        <w:r w:rsidR="00B703A3">
          <w:rPr>
            <w:noProof/>
            <w:webHidden/>
          </w:rPr>
        </w:r>
        <w:r w:rsidR="00B703A3">
          <w:rPr>
            <w:noProof/>
            <w:webHidden/>
          </w:rPr>
          <w:fldChar w:fldCharType="separate"/>
        </w:r>
        <w:r w:rsidR="004B3B1C">
          <w:rPr>
            <w:noProof/>
            <w:webHidden/>
          </w:rPr>
          <w:t>7</w:t>
        </w:r>
        <w:r w:rsidR="00B703A3">
          <w:rPr>
            <w:noProof/>
            <w:webHidden/>
          </w:rPr>
          <w:fldChar w:fldCharType="end"/>
        </w:r>
      </w:hyperlink>
    </w:p>
    <w:p w14:paraId="33F614E0" w14:textId="7582881B" w:rsidR="00B703A3" w:rsidRDefault="009B0459">
      <w:pPr>
        <w:pStyle w:val="TableofFigures"/>
        <w:tabs>
          <w:tab w:val="right" w:leader="dot" w:pos="9350"/>
        </w:tabs>
        <w:rPr>
          <w:noProof/>
          <w:lang w:eastAsia="en-US"/>
        </w:rPr>
      </w:pPr>
      <w:hyperlink w:anchor="_Toc37188214" w:history="1">
        <w:r w:rsidR="00B703A3" w:rsidRPr="006310CA">
          <w:rPr>
            <w:rStyle w:val="Hyperlink"/>
            <w:noProof/>
          </w:rPr>
          <w:t>Figure 4 Flow chart</w:t>
        </w:r>
        <w:r w:rsidR="00B703A3">
          <w:rPr>
            <w:noProof/>
            <w:webHidden/>
          </w:rPr>
          <w:tab/>
        </w:r>
        <w:r w:rsidR="00B703A3">
          <w:rPr>
            <w:noProof/>
            <w:webHidden/>
          </w:rPr>
          <w:fldChar w:fldCharType="begin"/>
        </w:r>
        <w:r w:rsidR="00B703A3">
          <w:rPr>
            <w:noProof/>
            <w:webHidden/>
          </w:rPr>
          <w:instrText xml:space="preserve"> PAGEREF _Toc37188214 \h </w:instrText>
        </w:r>
        <w:r w:rsidR="00B703A3">
          <w:rPr>
            <w:noProof/>
            <w:webHidden/>
          </w:rPr>
        </w:r>
        <w:r w:rsidR="00B703A3">
          <w:rPr>
            <w:noProof/>
            <w:webHidden/>
          </w:rPr>
          <w:fldChar w:fldCharType="separate"/>
        </w:r>
        <w:r w:rsidR="004B3B1C">
          <w:rPr>
            <w:noProof/>
            <w:webHidden/>
          </w:rPr>
          <w:t>8</w:t>
        </w:r>
        <w:r w:rsidR="00B703A3">
          <w:rPr>
            <w:noProof/>
            <w:webHidden/>
          </w:rPr>
          <w:fldChar w:fldCharType="end"/>
        </w:r>
      </w:hyperlink>
    </w:p>
    <w:p w14:paraId="028B9BBD" w14:textId="121C5DA5" w:rsidR="00B703A3" w:rsidRDefault="009B0459">
      <w:pPr>
        <w:pStyle w:val="TableofFigures"/>
        <w:tabs>
          <w:tab w:val="right" w:leader="dot" w:pos="9350"/>
        </w:tabs>
        <w:rPr>
          <w:noProof/>
          <w:lang w:eastAsia="en-US"/>
        </w:rPr>
      </w:pPr>
      <w:hyperlink w:anchor="_Toc37188215" w:history="1">
        <w:r w:rsidR="00B703A3" w:rsidRPr="006310CA">
          <w:rPr>
            <w:rStyle w:val="Hyperlink"/>
            <w:noProof/>
          </w:rPr>
          <w:t>Figure 5 Input-1 video frame</w:t>
        </w:r>
        <w:r w:rsidR="00B703A3">
          <w:rPr>
            <w:noProof/>
            <w:webHidden/>
          </w:rPr>
          <w:tab/>
        </w:r>
        <w:r w:rsidR="00B703A3">
          <w:rPr>
            <w:noProof/>
            <w:webHidden/>
          </w:rPr>
          <w:fldChar w:fldCharType="begin"/>
        </w:r>
        <w:r w:rsidR="00B703A3">
          <w:rPr>
            <w:noProof/>
            <w:webHidden/>
          </w:rPr>
          <w:instrText xml:space="preserve"> PAGEREF _Toc37188215 \h </w:instrText>
        </w:r>
        <w:r w:rsidR="00B703A3">
          <w:rPr>
            <w:noProof/>
            <w:webHidden/>
          </w:rPr>
        </w:r>
        <w:r w:rsidR="00B703A3">
          <w:rPr>
            <w:noProof/>
            <w:webHidden/>
          </w:rPr>
          <w:fldChar w:fldCharType="separate"/>
        </w:r>
        <w:r w:rsidR="004B3B1C">
          <w:rPr>
            <w:noProof/>
            <w:webHidden/>
          </w:rPr>
          <w:t>10</w:t>
        </w:r>
        <w:r w:rsidR="00B703A3">
          <w:rPr>
            <w:noProof/>
            <w:webHidden/>
          </w:rPr>
          <w:fldChar w:fldCharType="end"/>
        </w:r>
      </w:hyperlink>
    </w:p>
    <w:p w14:paraId="40E24447" w14:textId="126F916F" w:rsidR="00B703A3" w:rsidRDefault="009B0459">
      <w:pPr>
        <w:pStyle w:val="TableofFigures"/>
        <w:tabs>
          <w:tab w:val="right" w:leader="dot" w:pos="9350"/>
        </w:tabs>
        <w:rPr>
          <w:noProof/>
          <w:lang w:eastAsia="en-US"/>
        </w:rPr>
      </w:pPr>
      <w:hyperlink w:anchor="_Toc37188216" w:history="1">
        <w:r w:rsidR="00B703A3" w:rsidRPr="006310CA">
          <w:rPr>
            <w:rStyle w:val="Hyperlink"/>
            <w:noProof/>
          </w:rPr>
          <w:t>Figure 6 Output-1 frame-1</w:t>
        </w:r>
        <w:r w:rsidR="00B703A3">
          <w:rPr>
            <w:noProof/>
            <w:webHidden/>
          </w:rPr>
          <w:tab/>
        </w:r>
        <w:r w:rsidR="00B703A3">
          <w:rPr>
            <w:noProof/>
            <w:webHidden/>
          </w:rPr>
          <w:fldChar w:fldCharType="begin"/>
        </w:r>
        <w:r w:rsidR="00B703A3">
          <w:rPr>
            <w:noProof/>
            <w:webHidden/>
          </w:rPr>
          <w:instrText xml:space="preserve"> PAGEREF _Toc37188216 \h </w:instrText>
        </w:r>
        <w:r w:rsidR="00B703A3">
          <w:rPr>
            <w:noProof/>
            <w:webHidden/>
          </w:rPr>
        </w:r>
        <w:r w:rsidR="00B703A3">
          <w:rPr>
            <w:noProof/>
            <w:webHidden/>
          </w:rPr>
          <w:fldChar w:fldCharType="separate"/>
        </w:r>
        <w:r w:rsidR="004B3B1C">
          <w:rPr>
            <w:noProof/>
            <w:webHidden/>
          </w:rPr>
          <w:t>11</w:t>
        </w:r>
        <w:r w:rsidR="00B703A3">
          <w:rPr>
            <w:noProof/>
            <w:webHidden/>
          </w:rPr>
          <w:fldChar w:fldCharType="end"/>
        </w:r>
      </w:hyperlink>
    </w:p>
    <w:p w14:paraId="43622E7D" w14:textId="568D1ED7" w:rsidR="00B703A3" w:rsidRDefault="009B0459">
      <w:pPr>
        <w:pStyle w:val="TableofFigures"/>
        <w:tabs>
          <w:tab w:val="right" w:leader="dot" w:pos="9350"/>
        </w:tabs>
        <w:rPr>
          <w:noProof/>
          <w:lang w:eastAsia="en-US"/>
        </w:rPr>
      </w:pPr>
      <w:hyperlink w:anchor="_Toc37188217" w:history="1">
        <w:r w:rsidR="00B703A3" w:rsidRPr="006310CA">
          <w:rPr>
            <w:rStyle w:val="Hyperlink"/>
            <w:noProof/>
          </w:rPr>
          <w:t>Figure 7 Output-1 frame-2</w:t>
        </w:r>
        <w:r w:rsidR="00B703A3">
          <w:rPr>
            <w:noProof/>
            <w:webHidden/>
          </w:rPr>
          <w:tab/>
        </w:r>
        <w:r w:rsidR="00B703A3">
          <w:rPr>
            <w:noProof/>
            <w:webHidden/>
          </w:rPr>
          <w:fldChar w:fldCharType="begin"/>
        </w:r>
        <w:r w:rsidR="00B703A3">
          <w:rPr>
            <w:noProof/>
            <w:webHidden/>
          </w:rPr>
          <w:instrText xml:space="preserve"> PAGEREF _Toc37188217 \h </w:instrText>
        </w:r>
        <w:r w:rsidR="00B703A3">
          <w:rPr>
            <w:noProof/>
            <w:webHidden/>
          </w:rPr>
        </w:r>
        <w:r w:rsidR="00B703A3">
          <w:rPr>
            <w:noProof/>
            <w:webHidden/>
          </w:rPr>
          <w:fldChar w:fldCharType="separate"/>
        </w:r>
        <w:r w:rsidR="004B3B1C">
          <w:rPr>
            <w:noProof/>
            <w:webHidden/>
          </w:rPr>
          <w:t>11</w:t>
        </w:r>
        <w:r w:rsidR="00B703A3">
          <w:rPr>
            <w:noProof/>
            <w:webHidden/>
          </w:rPr>
          <w:fldChar w:fldCharType="end"/>
        </w:r>
      </w:hyperlink>
    </w:p>
    <w:p w14:paraId="289E41F6" w14:textId="346449EB" w:rsidR="00B703A3" w:rsidRDefault="009B0459">
      <w:pPr>
        <w:pStyle w:val="TableofFigures"/>
        <w:tabs>
          <w:tab w:val="right" w:leader="dot" w:pos="9350"/>
        </w:tabs>
        <w:rPr>
          <w:noProof/>
          <w:lang w:eastAsia="en-US"/>
        </w:rPr>
      </w:pPr>
      <w:hyperlink w:anchor="_Toc37188218" w:history="1">
        <w:r w:rsidR="00B703A3" w:rsidRPr="006310CA">
          <w:rPr>
            <w:rStyle w:val="Hyperlink"/>
            <w:noProof/>
          </w:rPr>
          <w:t>Figure 8 Input-2 video frame</w:t>
        </w:r>
        <w:r w:rsidR="00B703A3">
          <w:rPr>
            <w:noProof/>
            <w:webHidden/>
          </w:rPr>
          <w:tab/>
        </w:r>
        <w:r w:rsidR="00B703A3">
          <w:rPr>
            <w:noProof/>
            <w:webHidden/>
          </w:rPr>
          <w:fldChar w:fldCharType="begin"/>
        </w:r>
        <w:r w:rsidR="00B703A3">
          <w:rPr>
            <w:noProof/>
            <w:webHidden/>
          </w:rPr>
          <w:instrText xml:space="preserve"> PAGEREF _Toc37188218 \h </w:instrText>
        </w:r>
        <w:r w:rsidR="00B703A3">
          <w:rPr>
            <w:noProof/>
            <w:webHidden/>
          </w:rPr>
        </w:r>
        <w:r w:rsidR="00B703A3">
          <w:rPr>
            <w:noProof/>
            <w:webHidden/>
          </w:rPr>
          <w:fldChar w:fldCharType="separate"/>
        </w:r>
        <w:r w:rsidR="004B3B1C">
          <w:rPr>
            <w:noProof/>
            <w:webHidden/>
          </w:rPr>
          <w:t>12</w:t>
        </w:r>
        <w:r w:rsidR="00B703A3">
          <w:rPr>
            <w:noProof/>
            <w:webHidden/>
          </w:rPr>
          <w:fldChar w:fldCharType="end"/>
        </w:r>
      </w:hyperlink>
    </w:p>
    <w:p w14:paraId="5A5537F5" w14:textId="40F5AFD3" w:rsidR="00B703A3" w:rsidRDefault="009B0459">
      <w:pPr>
        <w:pStyle w:val="TableofFigures"/>
        <w:tabs>
          <w:tab w:val="right" w:leader="dot" w:pos="9350"/>
        </w:tabs>
        <w:rPr>
          <w:noProof/>
          <w:lang w:eastAsia="en-US"/>
        </w:rPr>
      </w:pPr>
      <w:hyperlink w:anchor="_Toc37188219" w:history="1">
        <w:r w:rsidR="00B703A3" w:rsidRPr="006310CA">
          <w:rPr>
            <w:rStyle w:val="Hyperlink"/>
            <w:noProof/>
          </w:rPr>
          <w:t>Figure 9 Output-2 Video frame-1</w:t>
        </w:r>
        <w:r w:rsidR="00B703A3">
          <w:rPr>
            <w:noProof/>
            <w:webHidden/>
          </w:rPr>
          <w:tab/>
        </w:r>
        <w:r w:rsidR="00B703A3">
          <w:rPr>
            <w:noProof/>
            <w:webHidden/>
          </w:rPr>
          <w:fldChar w:fldCharType="begin"/>
        </w:r>
        <w:r w:rsidR="00B703A3">
          <w:rPr>
            <w:noProof/>
            <w:webHidden/>
          </w:rPr>
          <w:instrText xml:space="preserve"> PAGEREF _Toc37188219 \h </w:instrText>
        </w:r>
        <w:r w:rsidR="00B703A3">
          <w:rPr>
            <w:noProof/>
            <w:webHidden/>
          </w:rPr>
        </w:r>
        <w:r w:rsidR="00B703A3">
          <w:rPr>
            <w:noProof/>
            <w:webHidden/>
          </w:rPr>
          <w:fldChar w:fldCharType="separate"/>
        </w:r>
        <w:r w:rsidR="004B3B1C">
          <w:rPr>
            <w:noProof/>
            <w:webHidden/>
          </w:rPr>
          <w:t>12</w:t>
        </w:r>
        <w:r w:rsidR="00B703A3">
          <w:rPr>
            <w:noProof/>
            <w:webHidden/>
          </w:rPr>
          <w:fldChar w:fldCharType="end"/>
        </w:r>
      </w:hyperlink>
    </w:p>
    <w:p w14:paraId="125097AF" w14:textId="08A3AD47" w:rsidR="00B703A3" w:rsidRDefault="009B0459">
      <w:pPr>
        <w:pStyle w:val="TableofFigures"/>
        <w:tabs>
          <w:tab w:val="right" w:leader="dot" w:pos="9350"/>
        </w:tabs>
        <w:rPr>
          <w:noProof/>
          <w:lang w:eastAsia="en-US"/>
        </w:rPr>
      </w:pPr>
      <w:hyperlink w:anchor="_Toc37188220" w:history="1">
        <w:r w:rsidR="00B703A3" w:rsidRPr="006310CA">
          <w:rPr>
            <w:rStyle w:val="Hyperlink"/>
            <w:noProof/>
          </w:rPr>
          <w:t>Figure 10 Output-2 Video frame-2</w:t>
        </w:r>
        <w:r w:rsidR="00B703A3">
          <w:rPr>
            <w:noProof/>
            <w:webHidden/>
          </w:rPr>
          <w:tab/>
        </w:r>
        <w:r w:rsidR="00B703A3">
          <w:rPr>
            <w:noProof/>
            <w:webHidden/>
          </w:rPr>
          <w:fldChar w:fldCharType="begin"/>
        </w:r>
        <w:r w:rsidR="00B703A3">
          <w:rPr>
            <w:noProof/>
            <w:webHidden/>
          </w:rPr>
          <w:instrText xml:space="preserve"> PAGEREF _Toc37188220 \h </w:instrText>
        </w:r>
        <w:r w:rsidR="00B703A3">
          <w:rPr>
            <w:noProof/>
            <w:webHidden/>
          </w:rPr>
        </w:r>
        <w:r w:rsidR="00B703A3">
          <w:rPr>
            <w:noProof/>
            <w:webHidden/>
          </w:rPr>
          <w:fldChar w:fldCharType="separate"/>
        </w:r>
        <w:r w:rsidR="004B3B1C">
          <w:rPr>
            <w:noProof/>
            <w:webHidden/>
          </w:rPr>
          <w:t>13</w:t>
        </w:r>
        <w:r w:rsidR="00B703A3">
          <w:rPr>
            <w:noProof/>
            <w:webHidden/>
          </w:rPr>
          <w:fldChar w:fldCharType="end"/>
        </w:r>
      </w:hyperlink>
    </w:p>
    <w:p w14:paraId="38D7DAB5" w14:textId="19F16D2D" w:rsidR="00B703A3" w:rsidRDefault="009B0459">
      <w:pPr>
        <w:pStyle w:val="TableofFigures"/>
        <w:tabs>
          <w:tab w:val="right" w:leader="dot" w:pos="9350"/>
        </w:tabs>
        <w:rPr>
          <w:noProof/>
          <w:lang w:eastAsia="en-US"/>
        </w:rPr>
      </w:pPr>
      <w:hyperlink w:anchor="_Toc37188221" w:history="1">
        <w:r w:rsidR="00B703A3" w:rsidRPr="006310CA">
          <w:rPr>
            <w:rStyle w:val="Hyperlink"/>
            <w:noProof/>
          </w:rPr>
          <w:t>Figure 11 Input-3 frame (Memorial University Road)</w:t>
        </w:r>
        <w:r w:rsidR="00B703A3">
          <w:rPr>
            <w:noProof/>
            <w:webHidden/>
          </w:rPr>
          <w:tab/>
        </w:r>
        <w:r w:rsidR="00B703A3">
          <w:rPr>
            <w:noProof/>
            <w:webHidden/>
          </w:rPr>
          <w:fldChar w:fldCharType="begin"/>
        </w:r>
        <w:r w:rsidR="00B703A3">
          <w:rPr>
            <w:noProof/>
            <w:webHidden/>
          </w:rPr>
          <w:instrText xml:space="preserve"> PAGEREF _Toc37188221 \h </w:instrText>
        </w:r>
        <w:r w:rsidR="00B703A3">
          <w:rPr>
            <w:noProof/>
            <w:webHidden/>
          </w:rPr>
        </w:r>
        <w:r w:rsidR="00B703A3">
          <w:rPr>
            <w:noProof/>
            <w:webHidden/>
          </w:rPr>
          <w:fldChar w:fldCharType="separate"/>
        </w:r>
        <w:r w:rsidR="004B3B1C">
          <w:rPr>
            <w:noProof/>
            <w:webHidden/>
          </w:rPr>
          <w:t>13</w:t>
        </w:r>
        <w:r w:rsidR="00B703A3">
          <w:rPr>
            <w:noProof/>
            <w:webHidden/>
          </w:rPr>
          <w:fldChar w:fldCharType="end"/>
        </w:r>
      </w:hyperlink>
    </w:p>
    <w:p w14:paraId="4BEE2C31" w14:textId="42D094E9" w:rsidR="00B703A3" w:rsidRDefault="009B0459">
      <w:pPr>
        <w:pStyle w:val="TableofFigures"/>
        <w:tabs>
          <w:tab w:val="right" w:leader="dot" w:pos="9350"/>
        </w:tabs>
        <w:rPr>
          <w:noProof/>
          <w:lang w:eastAsia="en-US"/>
        </w:rPr>
      </w:pPr>
      <w:hyperlink w:anchor="_Toc37188222" w:history="1">
        <w:r w:rsidR="00B703A3" w:rsidRPr="006310CA">
          <w:rPr>
            <w:rStyle w:val="Hyperlink"/>
            <w:noProof/>
          </w:rPr>
          <w:t>Figure 12 Output 3 Frame (Memorial University Road) – False Output detected by the algorithm</w:t>
        </w:r>
        <w:r w:rsidR="00B703A3">
          <w:rPr>
            <w:noProof/>
            <w:webHidden/>
          </w:rPr>
          <w:tab/>
        </w:r>
        <w:r w:rsidR="00B703A3">
          <w:rPr>
            <w:noProof/>
            <w:webHidden/>
          </w:rPr>
          <w:fldChar w:fldCharType="begin"/>
        </w:r>
        <w:r w:rsidR="00B703A3">
          <w:rPr>
            <w:noProof/>
            <w:webHidden/>
          </w:rPr>
          <w:instrText xml:space="preserve"> PAGEREF _Toc37188222 \h </w:instrText>
        </w:r>
        <w:r w:rsidR="00B703A3">
          <w:rPr>
            <w:noProof/>
            <w:webHidden/>
          </w:rPr>
        </w:r>
        <w:r w:rsidR="00B703A3">
          <w:rPr>
            <w:noProof/>
            <w:webHidden/>
          </w:rPr>
          <w:fldChar w:fldCharType="separate"/>
        </w:r>
        <w:r w:rsidR="004B3B1C">
          <w:rPr>
            <w:noProof/>
            <w:webHidden/>
          </w:rPr>
          <w:t>14</w:t>
        </w:r>
        <w:r w:rsidR="00B703A3">
          <w:rPr>
            <w:noProof/>
            <w:webHidden/>
          </w:rPr>
          <w:fldChar w:fldCharType="end"/>
        </w:r>
      </w:hyperlink>
    </w:p>
    <w:p w14:paraId="0B2236DC" w14:textId="726305AA" w:rsidR="00B703A3" w:rsidRDefault="009B0459">
      <w:pPr>
        <w:pStyle w:val="TableofFigures"/>
        <w:tabs>
          <w:tab w:val="right" w:leader="dot" w:pos="9350"/>
        </w:tabs>
        <w:rPr>
          <w:noProof/>
          <w:lang w:eastAsia="en-US"/>
        </w:rPr>
      </w:pPr>
      <w:hyperlink w:anchor="_Toc37188223" w:history="1">
        <w:r w:rsidR="00B703A3" w:rsidRPr="006310CA">
          <w:rPr>
            <w:rStyle w:val="Hyperlink"/>
            <w:noProof/>
          </w:rPr>
          <w:t>Figure 13 Input-4 Video Frame(Memorial University-UC-food Court)</w:t>
        </w:r>
        <w:r w:rsidR="00B703A3">
          <w:rPr>
            <w:noProof/>
            <w:webHidden/>
          </w:rPr>
          <w:tab/>
        </w:r>
        <w:r w:rsidR="00B703A3">
          <w:rPr>
            <w:noProof/>
            <w:webHidden/>
          </w:rPr>
          <w:fldChar w:fldCharType="begin"/>
        </w:r>
        <w:r w:rsidR="00B703A3">
          <w:rPr>
            <w:noProof/>
            <w:webHidden/>
          </w:rPr>
          <w:instrText xml:space="preserve"> PAGEREF _Toc37188223 \h </w:instrText>
        </w:r>
        <w:r w:rsidR="00B703A3">
          <w:rPr>
            <w:noProof/>
            <w:webHidden/>
          </w:rPr>
        </w:r>
        <w:r w:rsidR="00B703A3">
          <w:rPr>
            <w:noProof/>
            <w:webHidden/>
          </w:rPr>
          <w:fldChar w:fldCharType="separate"/>
        </w:r>
        <w:r w:rsidR="004B3B1C">
          <w:rPr>
            <w:noProof/>
            <w:webHidden/>
          </w:rPr>
          <w:t>15</w:t>
        </w:r>
        <w:r w:rsidR="00B703A3">
          <w:rPr>
            <w:noProof/>
            <w:webHidden/>
          </w:rPr>
          <w:fldChar w:fldCharType="end"/>
        </w:r>
      </w:hyperlink>
    </w:p>
    <w:p w14:paraId="3A9F4E58" w14:textId="5083B44A" w:rsidR="00B703A3" w:rsidRDefault="009B0459">
      <w:pPr>
        <w:pStyle w:val="TableofFigures"/>
        <w:tabs>
          <w:tab w:val="right" w:leader="dot" w:pos="9350"/>
        </w:tabs>
        <w:rPr>
          <w:noProof/>
          <w:lang w:eastAsia="en-US"/>
        </w:rPr>
      </w:pPr>
      <w:hyperlink w:anchor="_Toc37188224" w:history="1">
        <w:r w:rsidR="00B703A3" w:rsidRPr="006310CA">
          <w:rPr>
            <w:rStyle w:val="Hyperlink"/>
            <w:noProof/>
          </w:rPr>
          <w:t>Figure 14 Output 4 Video Frame(Memorial University-UC-food Court)</w:t>
        </w:r>
        <w:r w:rsidR="00B703A3">
          <w:rPr>
            <w:noProof/>
            <w:webHidden/>
          </w:rPr>
          <w:tab/>
        </w:r>
        <w:r w:rsidR="00B703A3">
          <w:rPr>
            <w:noProof/>
            <w:webHidden/>
          </w:rPr>
          <w:fldChar w:fldCharType="begin"/>
        </w:r>
        <w:r w:rsidR="00B703A3">
          <w:rPr>
            <w:noProof/>
            <w:webHidden/>
          </w:rPr>
          <w:instrText xml:space="preserve"> PAGEREF _Toc37188224 \h </w:instrText>
        </w:r>
        <w:r w:rsidR="00B703A3">
          <w:rPr>
            <w:noProof/>
            <w:webHidden/>
          </w:rPr>
        </w:r>
        <w:r w:rsidR="00B703A3">
          <w:rPr>
            <w:noProof/>
            <w:webHidden/>
          </w:rPr>
          <w:fldChar w:fldCharType="separate"/>
        </w:r>
        <w:r w:rsidR="004B3B1C">
          <w:rPr>
            <w:noProof/>
            <w:webHidden/>
          </w:rPr>
          <w:t>15</w:t>
        </w:r>
        <w:r w:rsidR="00B703A3">
          <w:rPr>
            <w:noProof/>
            <w:webHidden/>
          </w:rPr>
          <w:fldChar w:fldCharType="end"/>
        </w:r>
      </w:hyperlink>
    </w:p>
    <w:p w14:paraId="1042CAD4" w14:textId="068FDFED" w:rsidR="006414E4" w:rsidRDefault="00B81687" w:rsidP="003C4507">
      <w:r>
        <w:fldChar w:fldCharType="end"/>
      </w:r>
    </w:p>
    <w:p w14:paraId="1ACB92D1" w14:textId="6C72B4C6" w:rsidR="003D0F2B" w:rsidRPr="006C150A" w:rsidRDefault="003D0F2B" w:rsidP="003C4507">
      <w:pPr>
        <w:sectPr w:rsidR="003D0F2B" w:rsidRPr="006C150A" w:rsidSect="003B4A59">
          <w:headerReference w:type="default" r:id="rId12"/>
          <w:footerReference w:type="default" r:id="rId13"/>
          <w:footerReference w:type="first" r:id="rId14"/>
          <w:pgSz w:w="12240" w:h="15840"/>
          <w:pgMar w:top="1702" w:right="1440" w:bottom="1276" w:left="1440" w:header="720" w:footer="720" w:gutter="0"/>
          <w:pgNumType w:fmt="lowerRoman"/>
          <w:cols w:space="720"/>
          <w:titlePg/>
          <w:docGrid w:linePitch="299"/>
        </w:sectPr>
      </w:pPr>
    </w:p>
    <w:p w14:paraId="15C2C7AB" w14:textId="45DD31C3" w:rsidR="003D0F2B" w:rsidRDefault="003D0F2B" w:rsidP="003D0F2B"/>
    <w:p w14:paraId="51CAE11A" w14:textId="6F2A856C" w:rsidR="003D0F2B" w:rsidRDefault="003D0F2B" w:rsidP="003D0F2B"/>
    <w:p w14:paraId="4D4D7E6A" w14:textId="284BC851" w:rsidR="003D0F2B" w:rsidRDefault="003D0F2B" w:rsidP="003D0F2B"/>
    <w:p w14:paraId="7E50832B" w14:textId="71C50E37" w:rsidR="003D0F2B" w:rsidRDefault="003D0F2B" w:rsidP="003D0F2B"/>
    <w:p w14:paraId="2FBF4F17" w14:textId="5949E99D" w:rsidR="003D0F2B" w:rsidRDefault="003D0F2B" w:rsidP="003D0F2B"/>
    <w:p w14:paraId="03941816" w14:textId="636CB49E" w:rsidR="003D0F2B" w:rsidRDefault="003D0F2B" w:rsidP="003D0F2B"/>
    <w:p w14:paraId="5C5A0D2E" w14:textId="05B87A40" w:rsidR="003D0F2B" w:rsidRDefault="003D0F2B" w:rsidP="003D0F2B"/>
    <w:p w14:paraId="1136A93E" w14:textId="790767A4" w:rsidR="003D0F2B" w:rsidRDefault="003D0F2B" w:rsidP="003D0F2B"/>
    <w:p w14:paraId="2C2000A8" w14:textId="62C5ED18" w:rsidR="003D0F2B" w:rsidRDefault="003D0F2B" w:rsidP="003D0F2B"/>
    <w:p w14:paraId="5E25972C" w14:textId="63254A93" w:rsidR="003D0F2B" w:rsidRDefault="003D0F2B" w:rsidP="003D0F2B"/>
    <w:p w14:paraId="28AAD035" w14:textId="3C023CD3" w:rsidR="003D0F2B" w:rsidRDefault="003D0F2B" w:rsidP="003D0F2B"/>
    <w:p w14:paraId="3CE42DA4" w14:textId="18B7AEE4" w:rsidR="003D0F2B" w:rsidRDefault="003D0F2B" w:rsidP="003D0F2B"/>
    <w:p w14:paraId="59BD3126" w14:textId="4A137438" w:rsidR="003D0F2B" w:rsidRDefault="003D0F2B" w:rsidP="003D0F2B"/>
    <w:p w14:paraId="675E5405" w14:textId="28CA2F31" w:rsidR="003D0F2B" w:rsidRDefault="003D0F2B" w:rsidP="003D0F2B"/>
    <w:p w14:paraId="6F812970" w14:textId="5A4C7F20" w:rsidR="003D0F2B" w:rsidRDefault="00E70A07" w:rsidP="00E70A07">
      <w:pPr>
        <w:tabs>
          <w:tab w:val="left" w:pos="3285"/>
        </w:tabs>
      </w:pPr>
      <w:r>
        <w:tab/>
      </w:r>
    </w:p>
    <w:p w14:paraId="7FF8B4B4" w14:textId="5AF4C6A8" w:rsidR="004111C1" w:rsidRDefault="002D7DEF" w:rsidP="4773016C">
      <w:pPr>
        <w:pStyle w:val="Heading1"/>
      </w:pPr>
      <w:bookmarkStart w:id="65" w:name="_Toc37188193"/>
      <w:r>
        <w:lastRenderedPageBreak/>
        <w:t xml:space="preserve">1. </w:t>
      </w:r>
      <w:r w:rsidR="00C556E5">
        <w:t>Introduction</w:t>
      </w:r>
      <w:bookmarkEnd w:id="65"/>
    </w:p>
    <w:p w14:paraId="4ED5358B" w14:textId="7B317846" w:rsidR="007801EC" w:rsidRPr="00C77AD4" w:rsidRDefault="00C556E5" w:rsidP="00C77AD4">
      <w:pPr>
        <w:pStyle w:val="Heading2"/>
        <w:spacing w:line="360" w:lineRule="auto"/>
        <w:rPr>
          <w:smallCaps w:val="0"/>
        </w:rPr>
      </w:pPr>
      <w:bookmarkStart w:id="66" w:name="_Toc37188194"/>
      <w:bookmarkStart w:id="67" w:name="_Toc530507134"/>
      <w:r w:rsidRPr="007801EC">
        <w:rPr>
          <w:smallCaps w:val="0"/>
        </w:rPr>
        <w:t>1.1 Introduce the problem</w:t>
      </w:r>
      <w:bookmarkEnd w:id="66"/>
    </w:p>
    <w:p w14:paraId="1D24AF3B" w14:textId="3DAAC8AD" w:rsidR="00353C9E" w:rsidRDefault="00C556E5" w:rsidP="002E006D">
      <w:pPr>
        <w:spacing w:line="360" w:lineRule="auto"/>
        <w:jc w:val="both"/>
        <w:rPr>
          <w:rFonts w:eastAsia="Times New Roman" w:cs="Arial"/>
          <w:color w:val="000000" w:themeColor="text1"/>
        </w:rPr>
      </w:pPr>
      <w:r w:rsidRPr="002E006D">
        <w:rPr>
          <w:rFonts w:eastAsia="Times New Roman" w:cs="Arial"/>
          <w:color w:val="000000" w:themeColor="text1"/>
        </w:rPr>
        <w:t>We are dwelling in the era of globalization, where the world has become smaller and faster in unprecedented way. Due to the rapid advancements in science and technology, we can reach to any destination in just a few hours. Since the last decade, we have come to that scenario where every individual owns their own transportation mode to commute between different places. Such travelling soothe has come along with many consequences like traffic congestion, road accidents, parking issues, pedestrian safety and many more. These issues propel us to establish an intelligent traffic management system</w:t>
      </w:r>
      <w:r w:rsidR="00595E6F">
        <w:rPr>
          <w:rFonts w:eastAsia="Times New Roman" w:cs="Arial"/>
          <w:color w:val="000000" w:themeColor="text1"/>
        </w:rPr>
        <w:t xml:space="preserve"> [1]</w:t>
      </w:r>
      <w:r w:rsidR="002E006D" w:rsidRPr="002E006D">
        <w:rPr>
          <w:rFonts w:eastAsia="Times New Roman" w:cs="Arial"/>
          <w:color w:val="000000" w:themeColor="text1"/>
        </w:rPr>
        <w:t>.</w:t>
      </w:r>
    </w:p>
    <w:p w14:paraId="18D6E330" w14:textId="425B9A5B" w:rsidR="00C556E5" w:rsidRPr="007801EC" w:rsidRDefault="00C556E5" w:rsidP="00C77AD4">
      <w:pPr>
        <w:pStyle w:val="Heading2"/>
        <w:spacing w:line="360" w:lineRule="auto"/>
        <w:rPr>
          <w:smallCaps w:val="0"/>
        </w:rPr>
      </w:pPr>
      <w:bookmarkStart w:id="68" w:name="_Toc37188195"/>
      <w:r w:rsidRPr="007801EC">
        <w:rPr>
          <w:smallCaps w:val="0"/>
        </w:rPr>
        <w:t>1.2 Motivation to solve the problem</w:t>
      </w:r>
      <w:bookmarkEnd w:id="68"/>
    </w:p>
    <w:p w14:paraId="77912AB2" w14:textId="5A55BFC3" w:rsidR="002E006D" w:rsidRPr="002E006D" w:rsidRDefault="00C556E5" w:rsidP="002E006D">
      <w:pPr>
        <w:pStyle w:val="ListParagraph"/>
        <w:shd w:val="clear" w:color="auto" w:fill="FFFFFF"/>
        <w:spacing w:after="0" w:line="360" w:lineRule="auto"/>
        <w:ind w:left="0"/>
        <w:jc w:val="both"/>
        <w:rPr>
          <w:rFonts w:eastAsia="Times New Roman" w:cs="Arial"/>
          <w:color w:val="000000" w:themeColor="text1"/>
        </w:rPr>
      </w:pPr>
      <w:r w:rsidRPr="002E006D">
        <w:rPr>
          <w:rFonts w:eastAsia="Times New Roman" w:cs="Arial"/>
          <w:color w:val="000000" w:themeColor="text1"/>
        </w:rPr>
        <w:t>In order to dwindle the problems created by transportation, a demand for an insightful road management system is originated. For this application, we need basic functionality like vehicle detection and objects identification. Moreover, the vehicle detection application plays a crucial role in civilian purposes like surveillance control and urban traffic planning. These mottos break down to vehicle tracking for investigation purpose, vehicle count for smart traffic signal software, vehicle classification, trace vehicles’ speed, vehicle categorizing motive, etc.</w:t>
      </w:r>
    </w:p>
    <w:p w14:paraId="3508BD13" w14:textId="605F2D21" w:rsidR="00C556E5" w:rsidRPr="007801EC" w:rsidRDefault="00C556E5" w:rsidP="00C77AD4">
      <w:pPr>
        <w:pStyle w:val="Heading2"/>
        <w:spacing w:line="360" w:lineRule="auto"/>
        <w:rPr>
          <w:smallCaps w:val="0"/>
        </w:rPr>
      </w:pPr>
      <w:bookmarkStart w:id="69" w:name="_Toc37188196"/>
      <w:r w:rsidRPr="007801EC">
        <w:rPr>
          <w:smallCaps w:val="0"/>
        </w:rPr>
        <w:t>1.3 Brief discussion about the solution</w:t>
      </w:r>
      <w:bookmarkEnd w:id="69"/>
    </w:p>
    <w:p w14:paraId="2B4A46FD" w14:textId="3E337107" w:rsidR="00C556E5" w:rsidRPr="002E006D" w:rsidRDefault="00C556E5" w:rsidP="002E006D">
      <w:pPr>
        <w:spacing w:after="0" w:line="360" w:lineRule="auto"/>
        <w:jc w:val="both"/>
        <w:rPr>
          <w:rFonts w:eastAsia="Times New Roman" w:cs="Arial"/>
          <w:color w:val="000000" w:themeColor="text1"/>
        </w:rPr>
      </w:pPr>
      <w:r w:rsidRPr="002E006D">
        <w:rPr>
          <w:rFonts w:eastAsia="Times New Roman" w:cs="Arial"/>
          <w:color w:val="000000" w:themeColor="text1"/>
        </w:rPr>
        <w:t>For last several years, the researchers have scrutinized the work in the Vision-based Intelligent transportation system (ITS) and traffic engineering applications to obtain precise information for traffic analysis and vehicle flow management. Basically, video detection is based on real-time image processing which is efficient for recognizing incidents on roads and tunnels. This system can also be used for vehicle detection after certain modifications at signalized crossroads. This module combines real-time image processing and computerized algorithms for pattern recognition. Furthermore, it uses a vision processor to observe real-time changes in the image</w:t>
      </w:r>
      <w:r w:rsidR="00EA12D6">
        <w:rPr>
          <w:rFonts w:eastAsia="Times New Roman" w:cs="Arial"/>
          <w:color w:val="000000" w:themeColor="text1"/>
        </w:rPr>
        <w:t xml:space="preserve"> </w:t>
      </w:r>
      <w:r w:rsidR="004B27BB">
        <w:rPr>
          <w:rFonts w:eastAsia="Times New Roman" w:cs="Arial"/>
          <w:color w:val="000000" w:themeColor="text1"/>
        </w:rPr>
        <w:t>[2]</w:t>
      </w:r>
      <w:r w:rsidRPr="002E006D">
        <w:rPr>
          <w:rFonts w:eastAsia="Times New Roman" w:cs="Arial"/>
          <w:color w:val="000000" w:themeColor="text1"/>
        </w:rPr>
        <w:t>.</w:t>
      </w:r>
    </w:p>
    <w:p w14:paraId="5B921D84" w14:textId="77777777" w:rsidR="00C556E5" w:rsidRPr="002E006D" w:rsidRDefault="00C556E5" w:rsidP="002E006D">
      <w:pPr>
        <w:spacing w:after="0" w:line="360" w:lineRule="auto"/>
        <w:jc w:val="both"/>
        <w:rPr>
          <w:rFonts w:eastAsia="Times New Roman" w:cs="Arial"/>
          <w:color w:val="000000" w:themeColor="text1"/>
        </w:rPr>
      </w:pPr>
    </w:p>
    <w:p w14:paraId="0F834758" w14:textId="77777777" w:rsidR="00C556E5" w:rsidRPr="002E006D" w:rsidRDefault="00C556E5" w:rsidP="002E006D">
      <w:pPr>
        <w:spacing w:after="0" w:line="360" w:lineRule="auto"/>
        <w:jc w:val="both"/>
        <w:rPr>
          <w:rFonts w:cs="Arial"/>
          <w:color w:val="000000" w:themeColor="text1"/>
        </w:rPr>
      </w:pPr>
      <w:r w:rsidRPr="002E006D">
        <w:rPr>
          <w:rFonts w:eastAsia="Times New Roman" w:cs="Arial"/>
          <w:color w:val="000000" w:themeColor="text1"/>
        </w:rPr>
        <w:t xml:space="preserve">Camera, as video capturing tool, captures video of targeting region and provides video clips as input to vision processor. Video detection is more adaptable to changing conditions which is one of the biggest advantages of image detection. This aids to reduce congestion and improve roadway planning, finding </w:t>
      </w:r>
      <w:r w:rsidRPr="002E006D">
        <w:rPr>
          <w:rFonts w:eastAsia="Times New Roman" w:cs="Arial"/>
          <w:color w:val="000000" w:themeColor="text1"/>
        </w:rPr>
        <w:lastRenderedPageBreak/>
        <w:t>freeways which is very essential to improve emergency response time for hospital staff and police authorities.</w:t>
      </w:r>
      <w:r w:rsidRPr="002E006D">
        <w:rPr>
          <w:rFonts w:cs="Arial"/>
          <w:color w:val="000000" w:themeColor="text1"/>
        </w:rPr>
        <w:t xml:space="preserve"> </w:t>
      </w:r>
    </w:p>
    <w:p w14:paraId="3A54AE25" w14:textId="77777777" w:rsidR="00C556E5" w:rsidRPr="002E006D" w:rsidRDefault="00C556E5" w:rsidP="002E006D">
      <w:pPr>
        <w:spacing w:after="0" w:line="360" w:lineRule="auto"/>
        <w:jc w:val="both"/>
        <w:rPr>
          <w:rFonts w:cs="Arial"/>
          <w:color w:val="000000" w:themeColor="text1"/>
        </w:rPr>
      </w:pPr>
    </w:p>
    <w:p w14:paraId="5DA99D9A" w14:textId="77777777" w:rsidR="00C556E5" w:rsidRPr="002E006D" w:rsidRDefault="00C556E5" w:rsidP="002E006D">
      <w:pPr>
        <w:spacing w:after="0" w:line="360" w:lineRule="auto"/>
        <w:jc w:val="both"/>
        <w:rPr>
          <w:rFonts w:cs="Arial"/>
          <w:color w:val="000000" w:themeColor="text1"/>
        </w:rPr>
      </w:pPr>
      <w:r w:rsidRPr="002E006D">
        <w:rPr>
          <w:rFonts w:cs="Arial"/>
          <w:color w:val="000000" w:themeColor="text1"/>
        </w:rPr>
        <w:t>The main algorithm here used is cascade classifier class to detect objects in video stream with ‘the training’ followed by ‘Haar cascade’ method. It is a machine learning based approach which uses a train of positive and negative images. These images are used to obtain features from it. Each feature is a single value obtained by deducting sum of pixels under the black rectangle. All the possible sizes and locations of each kernel are used to calculate features.</w:t>
      </w:r>
    </w:p>
    <w:p w14:paraId="4F1006D2" w14:textId="77777777" w:rsidR="00C556E5" w:rsidRPr="002E006D" w:rsidRDefault="00C556E5" w:rsidP="002E006D">
      <w:pPr>
        <w:spacing w:after="0" w:line="360" w:lineRule="auto"/>
        <w:jc w:val="both"/>
        <w:rPr>
          <w:noProof/>
        </w:rPr>
      </w:pPr>
      <w:r w:rsidRPr="002E006D">
        <w:rPr>
          <w:noProof/>
        </w:rPr>
        <w:drawing>
          <wp:inline distT="0" distB="0" distL="0" distR="0" wp14:anchorId="137EB6E2" wp14:editId="7F3AC694">
            <wp:extent cx="29622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498" cy="743006"/>
                    </a:xfrm>
                    <a:prstGeom prst="rect">
                      <a:avLst/>
                    </a:prstGeom>
                  </pic:spPr>
                </pic:pic>
              </a:graphicData>
            </a:graphic>
          </wp:inline>
        </w:drawing>
      </w:r>
      <w:r w:rsidRPr="002E006D">
        <w:rPr>
          <w:noProof/>
        </w:rPr>
        <w:t xml:space="preserve"> </w:t>
      </w:r>
      <w:r w:rsidRPr="002E006D">
        <w:rPr>
          <w:noProof/>
        </w:rPr>
        <w:drawing>
          <wp:inline distT="0" distB="0" distL="0" distR="0" wp14:anchorId="0CE10ABD" wp14:editId="3065A896">
            <wp:extent cx="2828925" cy="866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8925" cy="866775"/>
                    </a:xfrm>
                    <a:prstGeom prst="rect">
                      <a:avLst/>
                    </a:prstGeom>
                  </pic:spPr>
                </pic:pic>
              </a:graphicData>
            </a:graphic>
          </wp:inline>
        </w:drawing>
      </w:r>
    </w:p>
    <w:p w14:paraId="34E27304" w14:textId="6A591DED" w:rsidR="00C556E5" w:rsidRDefault="00C556E5" w:rsidP="00DA0D77">
      <w:pPr>
        <w:spacing w:after="0" w:line="360" w:lineRule="auto"/>
        <w:ind w:left="2124" w:firstLine="708"/>
        <w:jc w:val="both"/>
        <w:rPr>
          <w:noProof/>
        </w:rPr>
      </w:pPr>
      <w:r w:rsidRPr="002E006D">
        <w:rPr>
          <w:noProof/>
        </w:rPr>
        <w:drawing>
          <wp:inline distT="0" distB="0" distL="0" distR="0" wp14:anchorId="4701579C" wp14:editId="198AE2B3">
            <wp:extent cx="2933700" cy="9259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6159" cy="926695"/>
                    </a:xfrm>
                    <a:prstGeom prst="rect">
                      <a:avLst/>
                    </a:prstGeom>
                  </pic:spPr>
                </pic:pic>
              </a:graphicData>
            </a:graphic>
          </wp:inline>
        </w:drawing>
      </w:r>
      <w:r w:rsidRPr="002E006D">
        <w:rPr>
          <w:noProof/>
        </w:rPr>
        <w:t xml:space="preserve"> </w:t>
      </w:r>
    </w:p>
    <w:p w14:paraId="194CFBB4" w14:textId="6D7F5329" w:rsidR="006C4272" w:rsidRDefault="006C4272" w:rsidP="006C4272">
      <w:pPr>
        <w:pStyle w:val="Caption"/>
        <w:jc w:val="center"/>
        <w:rPr>
          <w:i w:val="0"/>
          <w:iCs w:val="0"/>
        </w:rPr>
      </w:pPr>
      <w:bookmarkStart w:id="70" w:name="_Toc37188211"/>
      <w:r>
        <w:t xml:space="preserve">Figure </w:t>
      </w:r>
      <w:fldSimple w:instr=" SEQ Figure \* ARABIC ">
        <w:r w:rsidR="004B3B1C">
          <w:rPr>
            <w:noProof/>
          </w:rPr>
          <w:t>1</w:t>
        </w:r>
      </w:fldSimple>
      <w:r>
        <w:rPr>
          <w:noProof/>
        </w:rPr>
        <w:t xml:space="preserve"> </w:t>
      </w:r>
      <w:r w:rsidR="00060A27">
        <w:rPr>
          <w:noProof/>
        </w:rPr>
        <w:t>Positive and negative frames</w:t>
      </w:r>
      <w:r>
        <w:t xml:space="preserve"> </w:t>
      </w:r>
      <w:r w:rsidRPr="00FE39BC">
        <w:rPr>
          <w:i w:val="0"/>
          <w:iCs w:val="0"/>
        </w:rPr>
        <w:t>[</w:t>
      </w:r>
      <w:r w:rsidR="00EA12D6">
        <w:rPr>
          <w:i w:val="0"/>
          <w:iCs w:val="0"/>
        </w:rPr>
        <w:t>3</w:t>
      </w:r>
      <w:r w:rsidRPr="00FE39BC">
        <w:rPr>
          <w:i w:val="0"/>
          <w:iCs w:val="0"/>
        </w:rPr>
        <w:t>]</w:t>
      </w:r>
      <w:bookmarkEnd w:id="70"/>
    </w:p>
    <w:p w14:paraId="0B525651" w14:textId="77777777" w:rsidR="006C4272" w:rsidRDefault="006C4272" w:rsidP="002E006D">
      <w:pPr>
        <w:spacing w:after="0" w:line="360" w:lineRule="auto"/>
        <w:jc w:val="both"/>
        <w:rPr>
          <w:rFonts w:eastAsia="Microsoft JhengHei" w:cs="Arial"/>
          <w:color w:val="000000" w:themeColor="text1"/>
          <w:shd w:val="clear" w:color="auto" w:fill="F8F8F8"/>
        </w:rPr>
      </w:pPr>
    </w:p>
    <w:p w14:paraId="38BBB0E9" w14:textId="338EE0C9" w:rsidR="00C556E5" w:rsidRPr="002E006D" w:rsidRDefault="00C556E5" w:rsidP="002E006D">
      <w:pPr>
        <w:spacing w:after="0" w:line="360" w:lineRule="auto"/>
        <w:jc w:val="both"/>
        <w:rPr>
          <w:rFonts w:eastAsia="Microsoft JhengHei" w:cs="Arial"/>
          <w:color w:val="000000" w:themeColor="text1"/>
          <w:shd w:val="clear" w:color="auto" w:fill="F8F8F8"/>
        </w:rPr>
      </w:pPr>
      <w:r w:rsidRPr="009E590E">
        <w:rPr>
          <w:rFonts w:eastAsia="Microsoft JhengHei" w:cs="Arial"/>
          <w:color w:val="000000" w:themeColor="text1"/>
          <w:shd w:val="clear" w:color="auto" w:fill="F8F8F8"/>
        </w:rPr>
        <w:t>After calculating features, frames are collected, and the cars are distinguished by putting rectangle frame on it.</w:t>
      </w:r>
    </w:p>
    <w:p w14:paraId="1C0CFAE9" w14:textId="77777777" w:rsidR="00353C9E" w:rsidRDefault="00353C9E" w:rsidP="003B4AD4">
      <w:pPr>
        <w:spacing w:line="276" w:lineRule="auto"/>
        <w:jc w:val="both"/>
        <w:rPr>
          <w:sz w:val="12"/>
          <w:szCs w:val="12"/>
        </w:rPr>
      </w:pPr>
    </w:p>
    <w:p w14:paraId="036E684D" w14:textId="77777777" w:rsidR="00353C9E" w:rsidRDefault="00353C9E" w:rsidP="003B4AD4">
      <w:pPr>
        <w:spacing w:line="276" w:lineRule="auto"/>
        <w:jc w:val="both"/>
        <w:rPr>
          <w:sz w:val="12"/>
          <w:szCs w:val="12"/>
        </w:rPr>
      </w:pPr>
    </w:p>
    <w:p w14:paraId="7F232D42" w14:textId="77777777" w:rsidR="00353C9E" w:rsidRDefault="00353C9E" w:rsidP="003B4AD4">
      <w:pPr>
        <w:spacing w:line="276" w:lineRule="auto"/>
        <w:jc w:val="both"/>
        <w:rPr>
          <w:sz w:val="12"/>
          <w:szCs w:val="12"/>
        </w:rPr>
      </w:pPr>
    </w:p>
    <w:p w14:paraId="1408D933" w14:textId="77777777" w:rsidR="00353C9E" w:rsidRDefault="00353C9E" w:rsidP="003B4AD4">
      <w:pPr>
        <w:spacing w:line="276" w:lineRule="auto"/>
        <w:jc w:val="both"/>
        <w:rPr>
          <w:sz w:val="12"/>
          <w:szCs w:val="12"/>
        </w:rPr>
      </w:pPr>
    </w:p>
    <w:p w14:paraId="551DDBB7" w14:textId="77777777" w:rsidR="00353C9E" w:rsidRDefault="00353C9E" w:rsidP="003B4AD4">
      <w:pPr>
        <w:spacing w:line="276" w:lineRule="auto"/>
        <w:jc w:val="both"/>
        <w:rPr>
          <w:sz w:val="12"/>
          <w:szCs w:val="12"/>
        </w:rPr>
      </w:pPr>
    </w:p>
    <w:p w14:paraId="4813B1AB" w14:textId="77777777" w:rsidR="00353C9E" w:rsidRDefault="00353C9E" w:rsidP="003B4AD4">
      <w:pPr>
        <w:spacing w:line="276" w:lineRule="auto"/>
        <w:jc w:val="both"/>
        <w:rPr>
          <w:sz w:val="12"/>
          <w:szCs w:val="12"/>
        </w:rPr>
      </w:pPr>
    </w:p>
    <w:p w14:paraId="7B107881" w14:textId="77777777" w:rsidR="00353C9E" w:rsidRDefault="00353C9E" w:rsidP="003B4AD4">
      <w:pPr>
        <w:spacing w:line="276" w:lineRule="auto"/>
        <w:jc w:val="both"/>
        <w:rPr>
          <w:sz w:val="12"/>
          <w:szCs w:val="12"/>
        </w:rPr>
      </w:pPr>
    </w:p>
    <w:p w14:paraId="131EDFC9" w14:textId="6DC84500" w:rsidR="00353C9E" w:rsidRDefault="00353C9E" w:rsidP="003B4AD4">
      <w:pPr>
        <w:spacing w:line="276" w:lineRule="auto"/>
        <w:jc w:val="both"/>
        <w:rPr>
          <w:sz w:val="12"/>
          <w:szCs w:val="12"/>
        </w:rPr>
      </w:pPr>
    </w:p>
    <w:p w14:paraId="370C122D" w14:textId="652227E1" w:rsidR="00523210" w:rsidRDefault="00523210" w:rsidP="003B4AD4">
      <w:pPr>
        <w:spacing w:line="276" w:lineRule="auto"/>
        <w:jc w:val="both"/>
        <w:rPr>
          <w:sz w:val="12"/>
          <w:szCs w:val="12"/>
        </w:rPr>
      </w:pPr>
    </w:p>
    <w:p w14:paraId="6A60D347" w14:textId="77777777" w:rsidR="00523210" w:rsidRDefault="00523210" w:rsidP="003B4AD4">
      <w:pPr>
        <w:spacing w:line="276" w:lineRule="auto"/>
        <w:jc w:val="both"/>
        <w:rPr>
          <w:sz w:val="12"/>
          <w:szCs w:val="12"/>
        </w:rPr>
      </w:pPr>
    </w:p>
    <w:p w14:paraId="46D2E8CB" w14:textId="77777777" w:rsidR="00353C9E" w:rsidRDefault="00353C9E" w:rsidP="003B4AD4">
      <w:pPr>
        <w:spacing w:line="276" w:lineRule="auto"/>
        <w:jc w:val="both"/>
        <w:rPr>
          <w:sz w:val="12"/>
          <w:szCs w:val="12"/>
        </w:rPr>
      </w:pPr>
    </w:p>
    <w:p w14:paraId="6494F135" w14:textId="77777777" w:rsidR="00353C9E" w:rsidRDefault="00353C9E" w:rsidP="003B4AD4">
      <w:pPr>
        <w:spacing w:line="276" w:lineRule="auto"/>
        <w:jc w:val="both"/>
        <w:rPr>
          <w:sz w:val="12"/>
          <w:szCs w:val="12"/>
        </w:rPr>
      </w:pPr>
    </w:p>
    <w:p w14:paraId="27461CE9" w14:textId="1F964441" w:rsidR="00A41AB9" w:rsidRPr="00523210" w:rsidRDefault="006C4272" w:rsidP="00523210">
      <w:pPr>
        <w:pStyle w:val="Heading1"/>
      </w:pPr>
      <w:bookmarkStart w:id="71" w:name="_Toc37188197"/>
      <w:r>
        <w:lastRenderedPageBreak/>
        <w:t>2</w:t>
      </w:r>
      <w:r w:rsidR="00F65C89">
        <w:t>.</w:t>
      </w:r>
      <w:r w:rsidR="00D72D29">
        <w:t xml:space="preserve"> problem defin</w:t>
      </w:r>
      <w:r w:rsidR="00A41AB9">
        <w:t>i</w:t>
      </w:r>
      <w:r w:rsidR="00D72D29">
        <w:t>tion</w:t>
      </w:r>
      <w:bookmarkEnd w:id="71"/>
    </w:p>
    <w:p w14:paraId="217E236B" w14:textId="5A292CF0" w:rsidR="00014D0D" w:rsidRDefault="00014D0D" w:rsidP="00733D60">
      <w:pPr>
        <w:spacing w:after="0" w:line="360" w:lineRule="auto"/>
        <w:jc w:val="both"/>
        <w:rPr>
          <w:rFonts w:cs="Arial"/>
          <w:color w:val="222222"/>
          <w:shd w:val="clear" w:color="auto" w:fill="FFFFFF"/>
        </w:rPr>
      </w:pPr>
      <w:r w:rsidRPr="00014D0D">
        <w:t>With the change of the world into a new era with technology has prompted some increase in amount of vehicles</w:t>
      </w:r>
      <w:r>
        <w:t xml:space="preserve">, which results directly in traffic congestion and traffic violations as well as some criminal activities related with traffic, has alarmed a high demand of traffic management in urban areas. Road safety is a major concern nowadays. Lately the road traffic injury is one of the leading causes of deaths, disabilities and hospitalization, </w:t>
      </w:r>
      <w:r w:rsidRPr="00733D60">
        <w:rPr>
          <w:color w:val="000000" w:themeColor="text1"/>
        </w:rPr>
        <w:t xml:space="preserve">with severe </w:t>
      </w:r>
      <w:r w:rsidRPr="00733D60">
        <w:rPr>
          <w:rFonts w:cs="Arial"/>
          <w:color w:val="000000" w:themeColor="text1"/>
          <w:shd w:val="clear" w:color="auto" w:fill="FFFFFF"/>
        </w:rPr>
        <w:t>socioeconomic prices, across the globe</w:t>
      </w:r>
      <w:r>
        <w:rPr>
          <w:rFonts w:cs="Arial"/>
          <w:color w:val="222222"/>
          <w:shd w:val="clear" w:color="auto" w:fill="FFFFFF"/>
        </w:rPr>
        <w:t>.</w:t>
      </w:r>
    </w:p>
    <w:p w14:paraId="3ECC3712" w14:textId="51CE13E4" w:rsidR="00A41AB9" w:rsidRPr="00C65DFA" w:rsidRDefault="00A41AB9" w:rsidP="00C65DFA">
      <w:pPr>
        <w:pStyle w:val="ListParagraph"/>
        <w:spacing w:after="0" w:line="360" w:lineRule="auto"/>
        <w:ind w:left="0"/>
        <w:jc w:val="both"/>
        <w:rPr>
          <w:rFonts w:cs="Arial"/>
          <w:color w:val="000000" w:themeColor="text1"/>
          <w:shd w:val="clear" w:color="auto" w:fill="FFFFFF"/>
        </w:rPr>
      </w:pPr>
      <w:r w:rsidRPr="00A41AB9">
        <w:rPr>
          <w:rFonts w:cs="Arial"/>
          <w:color w:val="222222"/>
        </w:rPr>
        <w:br/>
      </w:r>
      <w:r w:rsidRPr="00C65DFA">
        <w:rPr>
          <w:rFonts w:cs="Arial"/>
          <w:color w:val="000000" w:themeColor="text1"/>
          <w:shd w:val="clear" w:color="auto" w:fill="FFFFFF"/>
        </w:rPr>
        <w:t>Transportation system has become intelligent with time</w:t>
      </w:r>
      <w:r w:rsidR="008E32B0">
        <w:rPr>
          <w:rFonts w:cs="Arial"/>
          <w:color w:val="000000" w:themeColor="text1"/>
          <w:shd w:val="clear" w:color="auto" w:fill="FFFFFF"/>
        </w:rPr>
        <w:t xml:space="preserve">, </w:t>
      </w:r>
      <w:r w:rsidRPr="00C65DFA">
        <w:rPr>
          <w:rFonts w:cs="Arial"/>
          <w:color w:val="000000" w:themeColor="text1"/>
          <w:shd w:val="clear" w:color="auto" w:fill="FFFFFF"/>
        </w:rPr>
        <w:t>it uses computer vision technology for</w:t>
      </w:r>
      <w:r w:rsidR="008E32B0">
        <w:rPr>
          <w:rFonts w:cs="Arial"/>
          <w:color w:val="000000" w:themeColor="text1"/>
          <w:shd w:val="clear" w:color="auto" w:fill="FFFFFF"/>
        </w:rPr>
        <w:t xml:space="preserve"> refinement</w:t>
      </w:r>
      <w:r w:rsidRPr="00C65DFA">
        <w:rPr>
          <w:rFonts w:cs="Arial"/>
          <w:color w:val="000000" w:themeColor="text1"/>
          <w:shd w:val="clear" w:color="auto" w:fill="FFFFFF"/>
        </w:rPr>
        <w:t xml:space="preserve"> in detection and tracking of vehicle for analysis. For some years</w:t>
      </w:r>
      <w:r w:rsidR="00F73D10">
        <w:rPr>
          <w:rFonts w:cs="Arial"/>
          <w:color w:val="000000" w:themeColor="text1"/>
          <w:shd w:val="clear" w:color="auto" w:fill="FFFFFF"/>
        </w:rPr>
        <w:t>,</w:t>
      </w:r>
      <w:r w:rsidRPr="00C65DFA">
        <w:rPr>
          <w:rFonts w:cs="Arial"/>
          <w:color w:val="000000" w:themeColor="text1"/>
          <w:shd w:val="clear" w:color="auto" w:fill="FFFFFF"/>
        </w:rPr>
        <w:t xml:space="preserve"> vehicle detection is one of the most </w:t>
      </w:r>
      <w:r w:rsidR="00F73D10">
        <w:rPr>
          <w:rFonts w:cs="Arial"/>
          <w:color w:val="000000" w:themeColor="text1"/>
          <w:shd w:val="clear" w:color="auto" w:fill="FFFFFF"/>
        </w:rPr>
        <w:t>demanding</w:t>
      </w:r>
      <w:r w:rsidRPr="00C65DFA">
        <w:rPr>
          <w:rFonts w:cs="Arial"/>
          <w:color w:val="000000" w:themeColor="text1"/>
          <w:shd w:val="clear" w:color="auto" w:fill="FFFFFF"/>
        </w:rPr>
        <w:t xml:space="preserve"> topics and it plays a crucial role in applications such as defense system as well as handling of management of traffic. Because of the nature of the natural scene setting, moving vehicles can be quickly identified by standard moving vehicle tracking system, </w:t>
      </w:r>
      <w:r w:rsidR="00F73D10">
        <w:rPr>
          <w:rFonts w:cs="Arial"/>
          <w:color w:val="000000" w:themeColor="text1"/>
          <w:shd w:val="clear" w:color="auto" w:fill="FFFFFF"/>
        </w:rPr>
        <w:t xml:space="preserve">by </w:t>
      </w:r>
      <w:r w:rsidRPr="00C65DFA">
        <w:rPr>
          <w:rFonts w:cs="Arial"/>
          <w:color w:val="000000" w:themeColor="text1"/>
          <w:shd w:val="clear" w:color="auto" w:fill="FFFFFF"/>
        </w:rPr>
        <w:t xml:space="preserve">utilizing system discrepancies or context modelling from aerial </w:t>
      </w:r>
      <w:r w:rsidR="00B530AC" w:rsidRPr="00C65DFA">
        <w:rPr>
          <w:rFonts w:cs="Arial"/>
          <w:color w:val="000000" w:themeColor="text1"/>
          <w:shd w:val="clear" w:color="auto" w:fill="FFFFFF"/>
        </w:rPr>
        <w:t>videos</w:t>
      </w:r>
      <w:r w:rsidR="00B530AC">
        <w:rPr>
          <w:rFonts w:cs="Arial"/>
          <w:color w:val="000000" w:themeColor="text1"/>
          <w:shd w:val="clear" w:color="auto" w:fill="FFFFFF"/>
        </w:rPr>
        <w:t xml:space="preserve"> [</w:t>
      </w:r>
      <w:r w:rsidR="00813D98">
        <w:rPr>
          <w:rFonts w:cs="Arial"/>
          <w:color w:val="000000" w:themeColor="text1"/>
          <w:shd w:val="clear" w:color="auto" w:fill="FFFFFF"/>
        </w:rPr>
        <w:t>4]</w:t>
      </w:r>
      <w:r w:rsidRPr="00C65DFA">
        <w:rPr>
          <w:rFonts w:cs="Arial"/>
          <w:color w:val="000000" w:themeColor="text1"/>
          <w:shd w:val="clear" w:color="auto" w:fill="FFFFFF"/>
        </w:rPr>
        <w:t>.</w:t>
      </w:r>
    </w:p>
    <w:p w14:paraId="2874E70B" w14:textId="52B9D56C" w:rsidR="00113635" w:rsidRDefault="00A41AB9" w:rsidP="00A41AB9">
      <w:pPr>
        <w:pStyle w:val="ListParagraph"/>
        <w:spacing w:after="0" w:line="360" w:lineRule="auto"/>
        <w:ind w:left="0"/>
        <w:rPr>
          <w:rFonts w:cs="Arial"/>
          <w:color w:val="222222"/>
        </w:rPr>
      </w:pPr>
      <w:r w:rsidRPr="00A41AB9">
        <w:rPr>
          <w:rFonts w:cs="Arial"/>
          <w:color w:val="222222"/>
        </w:rPr>
        <w:br/>
      </w:r>
      <w:r w:rsidRPr="00A41AB9">
        <w:rPr>
          <w:rFonts w:cs="Arial"/>
          <w:color w:val="222222"/>
          <w:shd w:val="clear" w:color="auto" w:fill="FFFFFF"/>
        </w:rPr>
        <w:t>1)Appearance based and motion based</w:t>
      </w:r>
      <w:r w:rsidRPr="00A41AB9">
        <w:rPr>
          <w:rFonts w:cs="Arial"/>
          <w:color w:val="222222"/>
        </w:rPr>
        <w:br/>
      </w:r>
      <w:r w:rsidR="00B530AC" w:rsidRPr="00A41AB9">
        <w:rPr>
          <w:rFonts w:cs="Arial"/>
          <w:color w:val="222222"/>
          <w:shd w:val="clear" w:color="auto" w:fill="FFFFFF"/>
        </w:rPr>
        <w:t>2) Haar</w:t>
      </w:r>
      <w:r w:rsidRPr="00A41AB9">
        <w:rPr>
          <w:rFonts w:cs="Arial"/>
          <w:color w:val="222222"/>
          <w:shd w:val="clear" w:color="auto" w:fill="FFFFFF"/>
        </w:rPr>
        <w:t xml:space="preserve">-edge time and </w:t>
      </w:r>
      <w:r w:rsidR="003F421B" w:rsidRPr="00A41AB9">
        <w:rPr>
          <w:rFonts w:cs="Arial"/>
          <w:color w:val="222222"/>
          <w:shd w:val="clear" w:color="auto" w:fill="FFFFFF"/>
        </w:rPr>
        <w:t>center-oriented</w:t>
      </w:r>
      <w:r w:rsidRPr="00A41AB9">
        <w:rPr>
          <w:rFonts w:cs="Arial"/>
          <w:color w:val="222222"/>
          <w:shd w:val="clear" w:color="auto" w:fill="FFFFFF"/>
        </w:rPr>
        <w:t xml:space="preserve"> features</w:t>
      </w:r>
      <w:r w:rsidRPr="00A41AB9">
        <w:rPr>
          <w:rFonts w:cs="Arial"/>
          <w:color w:val="222222"/>
        </w:rPr>
        <w:br/>
      </w:r>
    </w:p>
    <w:p w14:paraId="3B698ECC" w14:textId="0F51C4E4" w:rsidR="00A41AB9" w:rsidRPr="00097171" w:rsidRDefault="00113635" w:rsidP="00113635">
      <w:pPr>
        <w:pStyle w:val="ListParagraph"/>
        <w:spacing w:after="0" w:line="360" w:lineRule="auto"/>
        <w:ind w:left="0"/>
        <w:jc w:val="both"/>
        <w:rPr>
          <w:rFonts w:cs="Arial"/>
          <w:color w:val="222222"/>
          <w:shd w:val="clear" w:color="auto" w:fill="FFFFFF"/>
        </w:rPr>
      </w:pPr>
      <w:r w:rsidRPr="00097171">
        <w:rPr>
          <w:rFonts w:cs="Arial"/>
          <w:color w:val="222222"/>
        </w:rPr>
        <w:t xml:space="preserve">Haar like features are formed using sum and differences of rectangles over an image portion to highlight ‘gray level’ distribution </w:t>
      </w:r>
      <w:r w:rsidR="00A41AB9" w:rsidRPr="00097171">
        <w:rPr>
          <w:rFonts w:cs="Arial"/>
          <w:color w:val="222222"/>
          <w:shd w:val="clear" w:color="auto" w:fill="FFFFFF"/>
        </w:rPr>
        <w:t xml:space="preserve">of adjacent regions. Two to four filters can be used at any point and a scale to extract the features. The output is computed by adding the pixel values for grey and white regions and the difference between two sums are </w:t>
      </w:r>
      <w:r w:rsidR="00612365" w:rsidRPr="00097171">
        <w:rPr>
          <w:rFonts w:cs="Arial"/>
          <w:color w:val="222222"/>
          <w:shd w:val="clear" w:color="auto" w:fill="FFFFFF"/>
        </w:rPr>
        <w:t>normalized</w:t>
      </w:r>
      <w:r w:rsidR="00612365">
        <w:rPr>
          <w:rFonts w:cs="Arial"/>
          <w:color w:val="222222"/>
          <w:shd w:val="clear" w:color="auto" w:fill="FFFFFF"/>
        </w:rPr>
        <w:t xml:space="preserve"> [</w:t>
      </w:r>
      <w:r w:rsidR="00643E69">
        <w:rPr>
          <w:rFonts w:cs="Arial"/>
          <w:color w:val="222222"/>
          <w:shd w:val="clear" w:color="auto" w:fill="FFFFFF"/>
        </w:rPr>
        <w:t>5]</w:t>
      </w:r>
      <w:r w:rsidR="00A41AB9" w:rsidRPr="00097171">
        <w:rPr>
          <w:rFonts w:cs="Arial"/>
          <w:color w:val="222222"/>
          <w:shd w:val="clear" w:color="auto" w:fill="FFFFFF"/>
        </w:rPr>
        <w:t>.</w:t>
      </w:r>
    </w:p>
    <w:p w14:paraId="46D9FE04" w14:textId="33F2CA3A" w:rsidR="00080D8E" w:rsidRDefault="00080D8E" w:rsidP="00080D8E"/>
    <w:p w14:paraId="0444E6B2" w14:textId="6252E30C" w:rsidR="00080D8E" w:rsidRDefault="00080D8E" w:rsidP="00080D8E"/>
    <w:p w14:paraId="20DD3FE4" w14:textId="62E8E352" w:rsidR="00080D8E" w:rsidRDefault="00080D8E" w:rsidP="00080D8E"/>
    <w:p w14:paraId="1B65A44C" w14:textId="255CB37B" w:rsidR="00080D8E" w:rsidRDefault="00080D8E" w:rsidP="00080D8E"/>
    <w:p w14:paraId="705E2E2D" w14:textId="681E72E6" w:rsidR="00080D8E" w:rsidRDefault="00080D8E" w:rsidP="00080D8E"/>
    <w:p w14:paraId="732AD9D0" w14:textId="4DF2EEDB" w:rsidR="00080D8E" w:rsidRDefault="00080D8E" w:rsidP="00080D8E"/>
    <w:p w14:paraId="7BC22FC8" w14:textId="77777777" w:rsidR="00080D8E" w:rsidRPr="00080D8E" w:rsidRDefault="00080D8E" w:rsidP="00080D8E"/>
    <w:p w14:paraId="7FACC22F" w14:textId="11FA8728" w:rsidR="007F20CB" w:rsidRPr="00DC3A9A" w:rsidRDefault="009C4D7F" w:rsidP="00DC3A9A">
      <w:pPr>
        <w:pStyle w:val="Heading1"/>
      </w:pPr>
      <w:bookmarkStart w:id="72" w:name="_Toc37188198"/>
      <w:r>
        <w:lastRenderedPageBreak/>
        <w:t xml:space="preserve">3. </w:t>
      </w:r>
      <w:r w:rsidR="0093412E">
        <w:t>Proposed solution</w:t>
      </w:r>
      <w:bookmarkEnd w:id="72"/>
    </w:p>
    <w:p w14:paraId="6815ECE0" w14:textId="6DD28076" w:rsidR="007B0D4B" w:rsidRPr="007801EC" w:rsidRDefault="007B0D4B" w:rsidP="00523210">
      <w:pPr>
        <w:pStyle w:val="Heading2"/>
        <w:spacing w:line="360" w:lineRule="auto"/>
        <w:rPr>
          <w:smallCaps w:val="0"/>
        </w:rPr>
      </w:pPr>
      <w:bookmarkStart w:id="73" w:name="_Toc37188199"/>
      <w:r w:rsidRPr="007801EC">
        <w:rPr>
          <w:smallCaps w:val="0"/>
        </w:rPr>
        <w:t>3.1 Benefits from the proposed solution</w:t>
      </w:r>
      <w:bookmarkEnd w:id="73"/>
    </w:p>
    <w:p w14:paraId="2EA6EB9B" w14:textId="6167D9A8" w:rsidR="007F20CB" w:rsidRPr="007F20CB" w:rsidRDefault="007F20CB" w:rsidP="007F20CB">
      <w:pPr>
        <w:pStyle w:val="ListParagraph"/>
        <w:tabs>
          <w:tab w:val="left" w:pos="360"/>
        </w:tabs>
        <w:spacing w:after="0" w:line="360" w:lineRule="auto"/>
        <w:ind w:left="0"/>
        <w:jc w:val="both"/>
        <w:rPr>
          <w:rFonts w:cs="Arial"/>
        </w:rPr>
      </w:pPr>
      <w:r w:rsidRPr="007F20CB">
        <w:rPr>
          <w:rFonts w:cs="Arial"/>
        </w:rPr>
        <w:t>In this section</w:t>
      </w:r>
      <w:r>
        <w:rPr>
          <w:rFonts w:cs="Arial"/>
        </w:rPr>
        <w:t>,</w:t>
      </w:r>
      <w:r w:rsidRPr="007F20CB">
        <w:rPr>
          <w:rFonts w:cs="Arial"/>
        </w:rPr>
        <w:t xml:space="preserve"> we will discuss about how we get the solution </w:t>
      </w:r>
      <w:r w:rsidR="007F2340">
        <w:rPr>
          <w:rFonts w:cs="Arial"/>
        </w:rPr>
        <w:t>on</w:t>
      </w:r>
      <w:r w:rsidRPr="007F20CB">
        <w:rPr>
          <w:rFonts w:cs="Arial"/>
        </w:rPr>
        <w:t xml:space="preserve"> how we can detect the vehicle from the traffic or from any area.</w:t>
      </w:r>
      <w:r>
        <w:rPr>
          <w:rFonts w:cs="Arial"/>
        </w:rPr>
        <w:t xml:space="preserve"> </w:t>
      </w:r>
      <w:r w:rsidRPr="007F20CB">
        <w:rPr>
          <w:rFonts w:cs="Arial"/>
        </w:rPr>
        <w:t>The reason behind this detection is</w:t>
      </w:r>
      <w:r>
        <w:rPr>
          <w:rFonts w:cs="Arial"/>
        </w:rPr>
        <w:t xml:space="preserve"> that</w:t>
      </w:r>
      <w:r w:rsidRPr="007F20CB">
        <w:rPr>
          <w:rFonts w:cs="Arial"/>
        </w:rPr>
        <w:t xml:space="preserve"> we can prevent traffic violation</w:t>
      </w:r>
      <w:r w:rsidR="007F2340">
        <w:rPr>
          <w:rFonts w:cs="Arial"/>
        </w:rPr>
        <w:t>. Also,</w:t>
      </w:r>
      <w:r w:rsidRPr="007F20CB">
        <w:rPr>
          <w:rFonts w:cs="Arial"/>
        </w:rPr>
        <w:t xml:space="preserve"> it will </w:t>
      </w:r>
      <w:r w:rsidR="000F0445">
        <w:rPr>
          <w:rFonts w:cs="Arial"/>
        </w:rPr>
        <w:t xml:space="preserve">be </w:t>
      </w:r>
      <w:r w:rsidRPr="007F20CB">
        <w:rPr>
          <w:rFonts w:cs="Arial"/>
        </w:rPr>
        <w:t xml:space="preserve">helpful to solve some road accidents as well as to </w:t>
      </w:r>
      <w:r w:rsidR="00784324">
        <w:rPr>
          <w:rFonts w:cs="Arial"/>
        </w:rPr>
        <w:t>lessen</w:t>
      </w:r>
      <w:r w:rsidRPr="007F20CB">
        <w:rPr>
          <w:rFonts w:cs="Arial"/>
        </w:rPr>
        <w:t xml:space="preserve"> </w:t>
      </w:r>
      <w:r w:rsidR="00784324">
        <w:rPr>
          <w:rFonts w:cs="Arial"/>
        </w:rPr>
        <w:t>fatal</w:t>
      </w:r>
      <w:r w:rsidRPr="007F20CB">
        <w:rPr>
          <w:rFonts w:cs="Arial"/>
        </w:rPr>
        <w:t xml:space="preserve"> accident</w:t>
      </w:r>
      <w:r w:rsidR="00784324">
        <w:rPr>
          <w:rFonts w:cs="Arial"/>
        </w:rPr>
        <w:t>s</w:t>
      </w:r>
      <w:r w:rsidRPr="007F20CB">
        <w:rPr>
          <w:rFonts w:cs="Arial"/>
        </w:rPr>
        <w:t>.</w:t>
      </w:r>
    </w:p>
    <w:p w14:paraId="54A956F9" w14:textId="77777777" w:rsidR="007F20CB" w:rsidRPr="00C773E1" w:rsidRDefault="007F20CB" w:rsidP="007F20CB">
      <w:pPr>
        <w:pStyle w:val="ListParagraph"/>
        <w:tabs>
          <w:tab w:val="left" w:pos="360"/>
        </w:tabs>
        <w:spacing w:after="0" w:line="360" w:lineRule="auto"/>
        <w:ind w:left="0"/>
        <w:jc w:val="both"/>
        <w:rPr>
          <w:rFonts w:cs="Arial"/>
          <w:sz w:val="10"/>
          <w:szCs w:val="10"/>
        </w:rPr>
      </w:pPr>
    </w:p>
    <w:p w14:paraId="26B60D59" w14:textId="53186D34" w:rsidR="007B0D4B" w:rsidRPr="007F20CB" w:rsidRDefault="007F20CB" w:rsidP="007F20CB">
      <w:pPr>
        <w:pStyle w:val="ListParagraph"/>
        <w:tabs>
          <w:tab w:val="left" w:pos="360"/>
        </w:tabs>
        <w:spacing w:after="0" w:line="360" w:lineRule="auto"/>
        <w:ind w:left="0"/>
        <w:jc w:val="both"/>
        <w:rPr>
          <w:rFonts w:cs="Arial"/>
          <w:color w:val="222222"/>
          <w:shd w:val="clear" w:color="auto" w:fill="FFFFFF"/>
        </w:rPr>
      </w:pPr>
      <w:r w:rsidRPr="007F20CB">
        <w:rPr>
          <w:rFonts w:cs="Arial"/>
          <w:color w:val="222222"/>
          <w:shd w:val="clear" w:color="auto" w:fill="FFFFFF"/>
        </w:rPr>
        <w:t>Expanding clog on expressways and issues related with existing finders have brought forth an enthusiasm for new vehicle recognition advances</w:t>
      </w:r>
      <w:r w:rsidR="007F2340">
        <w:rPr>
          <w:rFonts w:cs="Arial"/>
          <w:color w:val="222222"/>
          <w:shd w:val="clear" w:color="auto" w:fill="FFFFFF"/>
        </w:rPr>
        <w:t>.</w:t>
      </w:r>
      <w:r w:rsidRPr="007F20CB">
        <w:rPr>
          <w:rFonts w:cs="Arial"/>
          <w:color w:val="222222"/>
          <w:shd w:val="clear" w:color="auto" w:fill="FFFFFF"/>
        </w:rPr>
        <w:t xml:space="preserve"> Existing business picture handling frameworks function admirably in free-streaming traffic, however the frameworks experience issues with clog, shadows and lighting </w:t>
      </w:r>
      <w:r w:rsidR="008815C7" w:rsidRPr="007F20CB">
        <w:rPr>
          <w:rFonts w:cs="Arial"/>
          <w:color w:val="222222"/>
          <w:shd w:val="clear" w:color="auto" w:fill="FFFFFF"/>
        </w:rPr>
        <w:t>advances</w:t>
      </w:r>
      <w:r w:rsidR="008815C7">
        <w:rPr>
          <w:rFonts w:cs="Arial"/>
          <w:color w:val="222222"/>
          <w:shd w:val="clear" w:color="auto" w:fill="FFFFFF"/>
        </w:rPr>
        <w:t xml:space="preserve"> [</w:t>
      </w:r>
      <w:r w:rsidR="00F27E2D">
        <w:rPr>
          <w:rFonts w:cs="Arial"/>
          <w:color w:val="222222"/>
          <w:shd w:val="clear" w:color="auto" w:fill="FFFFFF"/>
        </w:rPr>
        <w:t>6]</w:t>
      </w:r>
      <w:r w:rsidRPr="007F20CB">
        <w:rPr>
          <w:rFonts w:cs="Arial"/>
          <w:color w:val="222222"/>
          <w:shd w:val="clear" w:color="auto" w:fill="FFFFFF"/>
        </w:rPr>
        <w:t xml:space="preserve">. </w:t>
      </w:r>
    </w:p>
    <w:p w14:paraId="18D17CD3" w14:textId="5B5B245A" w:rsidR="007F20CB" w:rsidRPr="007801EC" w:rsidRDefault="007B0D4B" w:rsidP="00523210">
      <w:pPr>
        <w:pStyle w:val="Heading2"/>
        <w:spacing w:line="360" w:lineRule="auto"/>
        <w:rPr>
          <w:smallCaps w:val="0"/>
        </w:rPr>
      </w:pPr>
      <w:bookmarkStart w:id="74" w:name="_Toc37188200"/>
      <w:r w:rsidRPr="007801EC">
        <w:rPr>
          <w:smallCaps w:val="0"/>
        </w:rPr>
        <w:t>3.2 Key feature</w:t>
      </w:r>
      <w:bookmarkEnd w:id="74"/>
      <w:r w:rsidRPr="007801EC">
        <w:rPr>
          <w:smallCaps w:val="0"/>
        </w:rPr>
        <w:t xml:space="preserve">   </w:t>
      </w:r>
    </w:p>
    <w:p w14:paraId="378627DA" w14:textId="6902B7D9" w:rsidR="007F20CB" w:rsidRDefault="007F20CB" w:rsidP="007F20CB">
      <w:pPr>
        <w:pStyle w:val="ListParagraph"/>
        <w:tabs>
          <w:tab w:val="left" w:pos="360"/>
        </w:tabs>
        <w:spacing w:after="0" w:line="360" w:lineRule="auto"/>
        <w:ind w:left="0"/>
        <w:jc w:val="both"/>
        <w:rPr>
          <w:rFonts w:cs="Arial"/>
          <w:color w:val="222222"/>
          <w:shd w:val="clear" w:color="auto" w:fill="FFFFFF"/>
        </w:rPr>
      </w:pPr>
      <w:r w:rsidRPr="007F20CB">
        <w:rPr>
          <w:rFonts w:cs="Arial"/>
          <w:color w:val="222222"/>
          <w:shd w:val="clear" w:color="auto" w:fill="FFFFFF"/>
        </w:rPr>
        <w:t>These issues originate from vehicles mostly impeding each other and the way that vehicles show up contrastingly under different lighting conditions. We are building up an element based following framework for recognizing vehicles under these difficult conditions. Rather than following</w:t>
      </w:r>
      <w:r w:rsidR="007F2340">
        <w:rPr>
          <w:rFonts w:cs="Arial"/>
          <w:color w:val="222222"/>
          <w:shd w:val="clear" w:color="auto" w:fill="FFFFFF"/>
        </w:rPr>
        <w:t xml:space="preserve"> the</w:t>
      </w:r>
      <w:r w:rsidRPr="007F20CB">
        <w:rPr>
          <w:rFonts w:cs="Arial"/>
          <w:color w:val="222222"/>
          <w:shd w:val="clear" w:color="auto" w:fill="FFFFFF"/>
        </w:rPr>
        <w:t xml:space="preserve"> whole vehicle, vehicle highlights are followed to make the framework powerful to fractional impediment. The framework is completely useful under changing lighting conditions </w:t>
      </w:r>
      <w:proofErr w:type="gramStart"/>
      <w:r w:rsidR="007F2340">
        <w:rPr>
          <w:rFonts w:cs="Arial"/>
          <w:color w:val="222222"/>
          <w:shd w:val="clear" w:color="auto" w:fill="FFFFFF"/>
        </w:rPr>
        <w:t>due to</w:t>
      </w:r>
      <w:r w:rsidRPr="007F20CB">
        <w:rPr>
          <w:rFonts w:cs="Arial"/>
          <w:color w:val="222222"/>
          <w:shd w:val="clear" w:color="auto" w:fill="FFFFFF"/>
        </w:rPr>
        <w:t xml:space="preserve"> the fact that</w:t>
      </w:r>
      <w:proofErr w:type="gramEnd"/>
      <w:r w:rsidRPr="007F20CB">
        <w:rPr>
          <w:rFonts w:cs="Arial"/>
          <w:color w:val="222222"/>
          <w:shd w:val="clear" w:color="auto" w:fill="FFFFFF"/>
        </w:rPr>
        <w:t xml:space="preserve"> the most notable highlights at the given minute are followed.</w:t>
      </w:r>
    </w:p>
    <w:p w14:paraId="2853F1F3" w14:textId="77777777" w:rsidR="00C773E1" w:rsidRPr="00C773E1" w:rsidRDefault="00C773E1" w:rsidP="007F20CB">
      <w:pPr>
        <w:pStyle w:val="ListParagraph"/>
        <w:tabs>
          <w:tab w:val="left" w:pos="360"/>
        </w:tabs>
        <w:spacing w:after="0" w:line="360" w:lineRule="auto"/>
        <w:ind w:left="0"/>
        <w:jc w:val="both"/>
        <w:rPr>
          <w:rFonts w:cs="Arial"/>
          <w:color w:val="222222"/>
          <w:sz w:val="10"/>
          <w:szCs w:val="10"/>
          <w:shd w:val="clear" w:color="auto" w:fill="FFFFFF"/>
        </w:rPr>
      </w:pPr>
    </w:p>
    <w:p w14:paraId="73720D86" w14:textId="0637E9A8" w:rsidR="00C773E1" w:rsidRPr="00DC3A9A" w:rsidRDefault="007F20CB" w:rsidP="007F20CB">
      <w:pPr>
        <w:pStyle w:val="ListParagraph"/>
        <w:tabs>
          <w:tab w:val="left" w:pos="360"/>
        </w:tabs>
        <w:spacing w:after="0" w:line="360" w:lineRule="auto"/>
        <w:ind w:left="0"/>
        <w:jc w:val="both"/>
        <w:rPr>
          <w:rFonts w:cs="Arial"/>
          <w:color w:val="222222"/>
          <w:shd w:val="clear" w:color="auto" w:fill="FFFFFF"/>
        </w:rPr>
      </w:pPr>
      <w:r w:rsidRPr="007F20CB">
        <w:rPr>
          <w:rFonts w:cs="Arial"/>
          <w:color w:val="222222"/>
          <w:shd w:val="clear" w:color="auto" w:fill="FFFFFF"/>
        </w:rPr>
        <w:t>After the highlights leave the following locale, they are gathered into discrete vehicles utilizing a typical movement limitation. The gatherings speak to singular vehicle directions which can be utilized to quantify customary traffic parameters just as new measurements reasonable for improved robotized reconnaissance.</w:t>
      </w:r>
    </w:p>
    <w:p w14:paraId="7009C2FC" w14:textId="05FE8A8E" w:rsidR="001809BC" w:rsidRPr="00523210" w:rsidRDefault="00547CFD" w:rsidP="00523210">
      <w:pPr>
        <w:pStyle w:val="Heading2"/>
        <w:spacing w:line="360" w:lineRule="auto"/>
        <w:rPr>
          <w:smallCaps w:val="0"/>
        </w:rPr>
      </w:pPr>
      <w:bookmarkStart w:id="75" w:name="_Toc37188201"/>
      <w:r w:rsidRPr="007801EC">
        <w:rPr>
          <w:smallCaps w:val="0"/>
        </w:rPr>
        <w:t>3.3 Employed Technology</w:t>
      </w:r>
      <w:bookmarkEnd w:id="75"/>
      <w:r w:rsidRPr="007801EC">
        <w:rPr>
          <w:smallCaps w:val="0"/>
        </w:rPr>
        <w:t xml:space="preserve"> </w:t>
      </w:r>
      <w:r w:rsidR="007F20CB" w:rsidRPr="007801EC">
        <w:rPr>
          <w:smallCaps w:val="0"/>
        </w:rPr>
        <w:t xml:space="preserve"> </w:t>
      </w:r>
    </w:p>
    <w:p w14:paraId="055BD238" w14:textId="430348B9" w:rsidR="0015627C" w:rsidRDefault="00C32D3C" w:rsidP="007F20CB">
      <w:pPr>
        <w:pStyle w:val="ListParagraph"/>
        <w:tabs>
          <w:tab w:val="left" w:pos="360"/>
        </w:tabs>
        <w:spacing w:after="0" w:line="360" w:lineRule="auto"/>
        <w:ind w:left="0"/>
        <w:jc w:val="both"/>
        <w:rPr>
          <w:rFonts w:cs="Arial"/>
        </w:rPr>
      </w:pPr>
      <w:r>
        <w:rPr>
          <w:rFonts w:cs="Arial"/>
        </w:rPr>
        <w:t xml:space="preserve">Integrated Development Environment: </w:t>
      </w:r>
      <w:r w:rsidR="007F20CB" w:rsidRPr="007F20CB">
        <w:rPr>
          <w:rFonts w:cs="Arial"/>
        </w:rPr>
        <w:t xml:space="preserve">In this project we have used Python 3.6.10 as platform and </w:t>
      </w:r>
      <w:r w:rsidR="00D22BBA">
        <w:rPr>
          <w:rFonts w:cs="Arial"/>
        </w:rPr>
        <w:t>a proficient IDE for python language</w:t>
      </w:r>
      <w:r w:rsidR="0015627C">
        <w:rPr>
          <w:rFonts w:cs="Arial"/>
        </w:rPr>
        <w:t>,</w:t>
      </w:r>
      <w:r w:rsidR="00D22BBA">
        <w:rPr>
          <w:rFonts w:cs="Arial"/>
        </w:rPr>
        <w:t xml:space="preserve"> </w:t>
      </w:r>
      <w:r w:rsidR="007F20CB" w:rsidRPr="007F20CB">
        <w:rPr>
          <w:rFonts w:cs="Arial"/>
        </w:rPr>
        <w:t>PyCharm 2019.03 Community Version</w:t>
      </w:r>
      <w:r w:rsidR="002A7FF2">
        <w:rPr>
          <w:rFonts w:cs="Arial"/>
        </w:rPr>
        <w:t>.</w:t>
      </w:r>
    </w:p>
    <w:p w14:paraId="06FA35CF" w14:textId="35E80893" w:rsidR="007F20CB" w:rsidRPr="007F20CB" w:rsidRDefault="002A7FF2" w:rsidP="007F20CB">
      <w:pPr>
        <w:pStyle w:val="ListParagraph"/>
        <w:tabs>
          <w:tab w:val="left" w:pos="360"/>
        </w:tabs>
        <w:spacing w:after="0" w:line="360" w:lineRule="auto"/>
        <w:ind w:left="0"/>
        <w:jc w:val="both"/>
        <w:rPr>
          <w:rFonts w:cs="Arial"/>
        </w:rPr>
      </w:pPr>
      <w:r>
        <w:rPr>
          <w:rFonts w:cs="Arial"/>
        </w:rPr>
        <w:t>Library: In order to make work easier, we</w:t>
      </w:r>
      <w:r w:rsidR="009604D1">
        <w:rPr>
          <w:rFonts w:cs="Arial"/>
        </w:rPr>
        <w:t xml:space="preserve"> need to</w:t>
      </w:r>
      <w:r>
        <w:rPr>
          <w:rFonts w:cs="Arial"/>
        </w:rPr>
        <w:t xml:space="preserve"> import certain predefined libraries, using which </w:t>
      </w:r>
      <w:r w:rsidR="006968A5">
        <w:rPr>
          <w:rFonts w:cs="Arial"/>
        </w:rPr>
        <w:t xml:space="preserve">the </w:t>
      </w:r>
      <w:r>
        <w:rPr>
          <w:rFonts w:cs="Arial"/>
        </w:rPr>
        <w:t xml:space="preserve">predefined functions can ease the task </w:t>
      </w:r>
      <w:r w:rsidR="006968A5">
        <w:rPr>
          <w:rFonts w:cs="Arial"/>
        </w:rPr>
        <w:t>besides</w:t>
      </w:r>
      <w:r>
        <w:rPr>
          <w:rFonts w:cs="Arial"/>
        </w:rPr>
        <w:t xml:space="preserve"> save the time. We have used </w:t>
      </w:r>
      <w:r w:rsidR="007F20CB" w:rsidRPr="007F20CB">
        <w:rPr>
          <w:rFonts w:cs="Arial"/>
        </w:rPr>
        <w:t xml:space="preserve">cv2, python3.6, NumPy, cmake and other helping </w:t>
      </w:r>
      <w:r w:rsidR="006D27F7" w:rsidRPr="007F20CB">
        <w:rPr>
          <w:rFonts w:cs="Arial"/>
        </w:rPr>
        <w:t>lib</w:t>
      </w:r>
      <w:r w:rsidR="006D27F7">
        <w:rPr>
          <w:rFonts w:cs="Arial"/>
        </w:rPr>
        <w:t>raries [</w:t>
      </w:r>
      <w:r w:rsidR="00EE69F4">
        <w:rPr>
          <w:rFonts w:cs="Arial"/>
        </w:rPr>
        <w:t>7]</w:t>
      </w:r>
      <w:r w:rsidR="007F20CB" w:rsidRPr="007F20CB">
        <w:rPr>
          <w:rFonts w:cs="Arial"/>
        </w:rPr>
        <w:t xml:space="preserve">. </w:t>
      </w:r>
    </w:p>
    <w:p w14:paraId="48A104C2" w14:textId="6418254A" w:rsidR="001809BC" w:rsidRDefault="001809BC" w:rsidP="00694DBB">
      <w:pPr>
        <w:spacing w:line="360" w:lineRule="auto"/>
        <w:jc w:val="both"/>
        <w:rPr>
          <w:rFonts w:cs="Arial"/>
        </w:rPr>
      </w:pPr>
      <w:r>
        <w:rPr>
          <w:rFonts w:cs="Arial"/>
        </w:rPr>
        <w:lastRenderedPageBreak/>
        <w:t xml:space="preserve">In this project, we have used Haar classifier which has been initially proposed by </w:t>
      </w:r>
      <w:proofErr w:type="spellStart"/>
      <w:r w:rsidR="00B527A6">
        <w:rPr>
          <w:rFonts w:cs="Arial"/>
        </w:rPr>
        <w:t>Pual</w:t>
      </w:r>
      <w:proofErr w:type="spellEnd"/>
      <w:r w:rsidR="00B527A6">
        <w:rPr>
          <w:rFonts w:cs="Arial"/>
        </w:rPr>
        <w:t xml:space="preserve"> Viola and</w:t>
      </w:r>
      <w:r>
        <w:rPr>
          <w:rFonts w:cs="Arial"/>
        </w:rPr>
        <w:t xml:space="preserve"> was refined by Rainer </w:t>
      </w:r>
      <w:r w:rsidR="00A40E32">
        <w:rPr>
          <w:rFonts w:cs="Arial"/>
        </w:rPr>
        <w:t>lien hart</w:t>
      </w:r>
      <w:r>
        <w:rPr>
          <w:rFonts w:cs="Arial"/>
        </w:rPr>
        <w:t>.</w:t>
      </w:r>
      <w:r w:rsidR="005B38F6">
        <w:rPr>
          <w:rFonts w:cs="Arial"/>
        </w:rPr>
        <w:t xml:space="preserve"> The classifier is trained with a few samples of a </w:t>
      </w:r>
      <w:proofErr w:type="gramStart"/>
      <w:r w:rsidR="005B38F6">
        <w:rPr>
          <w:rFonts w:cs="Arial"/>
        </w:rPr>
        <w:t>particular object</w:t>
      </w:r>
      <w:proofErr w:type="gramEnd"/>
      <w:r w:rsidR="005B38F6">
        <w:rPr>
          <w:rFonts w:cs="Arial"/>
        </w:rPr>
        <w:t>. Two</w:t>
      </w:r>
      <w:r w:rsidR="00C12A4B">
        <w:rPr>
          <w:rFonts w:cs="Arial"/>
        </w:rPr>
        <w:t xml:space="preserve"> </w:t>
      </w:r>
      <w:r w:rsidR="005B38F6">
        <w:rPr>
          <w:rFonts w:cs="Arial"/>
        </w:rPr>
        <w:t>types of samples are captured, positive and negative. Positive are required ones and negatives are arbit</w:t>
      </w:r>
      <w:r w:rsidR="00C12A4B">
        <w:rPr>
          <w:rFonts w:cs="Arial"/>
        </w:rPr>
        <w:t>ra</w:t>
      </w:r>
      <w:r w:rsidR="005B38F6">
        <w:rPr>
          <w:rFonts w:cs="Arial"/>
        </w:rPr>
        <w:t>ry ones. Identified samples as positive are scaled on same size to perform</w:t>
      </w:r>
      <w:r w:rsidR="00C12A4B">
        <w:rPr>
          <w:rFonts w:cs="Arial"/>
        </w:rPr>
        <w:t xml:space="preserve"> </w:t>
      </w:r>
      <w:r w:rsidR="005B38F6">
        <w:rPr>
          <w:rFonts w:cs="Arial"/>
        </w:rPr>
        <w:t xml:space="preserve">operation. </w:t>
      </w:r>
      <w:r w:rsidR="00BC21D1">
        <w:rPr>
          <w:rFonts w:cs="Arial"/>
        </w:rPr>
        <w:t>Once the classifier is trained, it is applied to the area of interest in an image.</w:t>
      </w:r>
      <w:r w:rsidR="00D3323C">
        <w:rPr>
          <w:rFonts w:cs="Arial"/>
        </w:rPr>
        <w:t xml:space="preserve"> </w:t>
      </w:r>
    </w:p>
    <w:p w14:paraId="7307FE5D" w14:textId="677C486B" w:rsidR="00D3323C" w:rsidRDefault="00D3323C" w:rsidP="00694DBB">
      <w:pPr>
        <w:spacing w:line="360" w:lineRule="auto"/>
        <w:jc w:val="both"/>
        <w:rPr>
          <w:rFonts w:cs="Arial"/>
        </w:rPr>
      </w:pPr>
      <w:r>
        <w:rPr>
          <w:rFonts w:cs="Arial"/>
        </w:rPr>
        <w:t>Current algorithm of classifier uses following Haar-like features:</w:t>
      </w:r>
    </w:p>
    <w:p w14:paraId="354F5DBD" w14:textId="3EBF1D98" w:rsidR="00B155DD" w:rsidRDefault="00523210" w:rsidP="005B38F6">
      <w:pPr>
        <w:rPr>
          <w:noProof/>
        </w:rPr>
      </w:pPr>
      <w:r>
        <w:rPr>
          <w:noProof/>
        </w:rPr>
        <w:t xml:space="preserve"> </w:t>
      </w:r>
      <w:r w:rsidR="00D3323C">
        <w:rPr>
          <w:noProof/>
        </w:rPr>
        <w:drawing>
          <wp:inline distT="0" distB="0" distL="0" distR="0" wp14:anchorId="7F21A878" wp14:editId="4949115C">
            <wp:extent cx="179070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0" cy="714375"/>
                    </a:xfrm>
                    <a:prstGeom prst="rect">
                      <a:avLst/>
                    </a:prstGeom>
                  </pic:spPr>
                </pic:pic>
              </a:graphicData>
            </a:graphic>
          </wp:inline>
        </w:drawing>
      </w:r>
      <w:r w:rsidR="00B155DD" w:rsidRPr="00B155DD">
        <w:rPr>
          <w:noProof/>
        </w:rPr>
        <w:t xml:space="preserve"> </w:t>
      </w:r>
      <w:r w:rsidR="00B155DD">
        <w:rPr>
          <w:noProof/>
        </w:rPr>
        <w:drawing>
          <wp:inline distT="0" distB="0" distL="0" distR="0" wp14:anchorId="62FDB6A3" wp14:editId="48B7539D">
            <wp:extent cx="291465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75"/>
                    <a:stretch/>
                  </pic:blipFill>
                  <pic:spPr bwMode="auto">
                    <a:xfrm>
                      <a:off x="0" y="0"/>
                      <a:ext cx="2914650" cy="647700"/>
                    </a:xfrm>
                    <a:prstGeom prst="rect">
                      <a:avLst/>
                    </a:prstGeom>
                    <a:ln>
                      <a:noFill/>
                    </a:ln>
                    <a:extLst>
                      <a:ext uri="{53640926-AAD7-44D8-BBD7-CCE9431645EC}">
                        <a14:shadowObscured xmlns:a14="http://schemas.microsoft.com/office/drawing/2010/main"/>
                      </a:ext>
                    </a:extLst>
                  </pic:spPr>
                </pic:pic>
              </a:graphicData>
            </a:graphic>
          </wp:inline>
        </w:drawing>
      </w:r>
      <w:r w:rsidR="00B155DD" w:rsidRPr="00B155DD">
        <w:rPr>
          <w:noProof/>
        </w:rPr>
        <w:t xml:space="preserve"> </w:t>
      </w:r>
    </w:p>
    <w:p w14:paraId="25F3149A" w14:textId="2C9300A9" w:rsidR="00D3323C" w:rsidRDefault="00B155DD" w:rsidP="005B38F6">
      <w:pPr>
        <w:rPr>
          <w:noProof/>
        </w:rPr>
      </w:pPr>
      <w:r>
        <w:rPr>
          <w:noProof/>
        </w:rPr>
        <w:drawing>
          <wp:inline distT="0" distB="0" distL="0" distR="0" wp14:anchorId="3F2F81DF" wp14:editId="1C962B98">
            <wp:extent cx="1495425" cy="657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737"/>
                    <a:stretch/>
                  </pic:blipFill>
                  <pic:spPr bwMode="auto">
                    <a:xfrm>
                      <a:off x="0" y="0"/>
                      <a:ext cx="1495425" cy="657225"/>
                    </a:xfrm>
                    <a:prstGeom prst="rect">
                      <a:avLst/>
                    </a:prstGeom>
                    <a:ln>
                      <a:noFill/>
                    </a:ln>
                    <a:extLst>
                      <a:ext uri="{53640926-AAD7-44D8-BBD7-CCE9431645EC}">
                        <a14:shadowObscured xmlns:a14="http://schemas.microsoft.com/office/drawing/2010/main"/>
                      </a:ext>
                    </a:extLst>
                  </pic:spPr>
                </pic:pic>
              </a:graphicData>
            </a:graphic>
          </wp:inline>
        </w:drawing>
      </w:r>
    </w:p>
    <w:p w14:paraId="3551FDF5" w14:textId="66CAD0D6" w:rsidR="0027222A" w:rsidRPr="0027222A" w:rsidRDefault="0027222A" w:rsidP="00537A82">
      <w:pPr>
        <w:pStyle w:val="Caption"/>
        <w:jc w:val="center"/>
      </w:pPr>
      <w:bookmarkStart w:id="76" w:name="_Toc37188212"/>
      <w:r>
        <w:t xml:space="preserve">Figure </w:t>
      </w:r>
      <w:fldSimple w:instr=" SEQ Figure \* ARABIC ">
        <w:r w:rsidR="004B3B1C">
          <w:rPr>
            <w:noProof/>
          </w:rPr>
          <w:t>2</w:t>
        </w:r>
      </w:fldSimple>
      <w:r>
        <w:t xml:space="preserve"> </w:t>
      </w:r>
      <w:r w:rsidRPr="00823A50">
        <w:t>edge line and centroid features</w:t>
      </w:r>
      <w:r w:rsidR="00537A82">
        <w:t xml:space="preserve"> [</w:t>
      </w:r>
      <w:r w:rsidR="00464A3F">
        <w:t>7</w:t>
      </w:r>
      <w:r w:rsidR="00537A82">
        <w:t>]</w:t>
      </w:r>
      <w:bookmarkEnd w:id="76"/>
    </w:p>
    <w:p w14:paraId="4F400FB3" w14:textId="77777777" w:rsidR="005F4B31" w:rsidRPr="00B155DD" w:rsidRDefault="005F4B31" w:rsidP="005B38F6">
      <w:pPr>
        <w:rPr>
          <w:noProof/>
        </w:rPr>
      </w:pPr>
    </w:p>
    <w:p w14:paraId="3BD0757F" w14:textId="2A46A6A2" w:rsidR="00C773E1" w:rsidRDefault="00C773E1" w:rsidP="009B6673">
      <w:pPr>
        <w:pStyle w:val="ListParagraph"/>
        <w:tabs>
          <w:tab w:val="left" w:pos="360"/>
        </w:tabs>
        <w:spacing w:after="0" w:line="360" w:lineRule="auto"/>
        <w:ind w:left="0"/>
        <w:rPr>
          <w:rFonts w:asciiTheme="majorHAnsi" w:hAnsiTheme="majorHAnsi" w:cs="Arial"/>
          <w:b/>
          <w:bCs/>
          <w:sz w:val="28"/>
          <w:szCs w:val="28"/>
        </w:rPr>
      </w:pPr>
    </w:p>
    <w:p w14:paraId="73735E34" w14:textId="2BF1EA6D"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7ABB230C" w14:textId="783C8030"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440EA2F4" w14:textId="008E4BAD"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6DF9E7F0" w14:textId="2743D5F4"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7073C914" w14:textId="24F6037F"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0CF0E31A" w14:textId="10450642"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430DD317" w14:textId="0467ED47"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2206810E" w14:textId="43532C2C" w:rsidR="00075A2F" w:rsidRDefault="00075A2F" w:rsidP="009B6673">
      <w:pPr>
        <w:pStyle w:val="ListParagraph"/>
        <w:tabs>
          <w:tab w:val="left" w:pos="360"/>
        </w:tabs>
        <w:spacing w:after="0" w:line="360" w:lineRule="auto"/>
        <w:ind w:left="0"/>
        <w:rPr>
          <w:rFonts w:asciiTheme="majorHAnsi" w:hAnsiTheme="majorHAnsi" w:cs="Arial"/>
          <w:b/>
          <w:bCs/>
          <w:sz w:val="28"/>
          <w:szCs w:val="28"/>
        </w:rPr>
      </w:pPr>
    </w:p>
    <w:p w14:paraId="68D2783C" w14:textId="77777777" w:rsidR="006A3CB6" w:rsidRDefault="006A3CB6" w:rsidP="009B6673">
      <w:pPr>
        <w:pStyle w:val="ListParagraph"/>
        <w:tabs>
          <w:tab w:val="left" w:pos="360"/>
        </w:tabs>
        <w:spacing w:after="0" w:line="360" w:lineRule="auto"/>
        <w:ind w:left="0"/>
        <w:rPr>
          <w:rFonts w:asciiTheme="majorHAnsi" w:hAnsiTheme="majorHAnsi" w:cs="Arial"/>
          <w:b/>
          <w:bCs/>
          <w:sz w:val="28"/>
          <w:szCs w:val="28"/>
        </w:rPr>
      </w:pPr>
    </w:p>
    <w:p w14:paraId="4FFD5592" w14:textId="77777777" w:rsidR="00C10733" w:rsidRDefault="00C10733" w:rsidP="009B6673">
      <w:pPr>
        <w:pStyle w:val="ListParagraph"/>
        <w:tabs>
          <w:tab w:val="left" w:pos="360"/>
        </w:tabs>
        <w:spacing w:after="0" w:line="360" w:lineRule="auto"/>
        <w:ind w:left="0"/>
        <w:rPr>
          <w:rStyle w:val="Heading2Char"/>
        </w:rPr>
      </w:pPr>
    </w:p>
    <w:p w14:paraId="61BCF9A1" w14:textId="77777777" w:rsidR="00C10733" w:rsidRDefault="00C10733" w:rsidP="009B6673">
      <w:pPr>
        <w:pStyle w:val="ListParagraph"/>
        <w:tabs>
          <w:tab w:val="left" w:pos="360"/>
        </w:tabs>
        <w:spacing w:after="0" w:line="360" w:lineRule="auto"/>
        <w:ind w:left="0"/>
        <w:rPr>
          <w:rStyle w:val="Heading2Char"/>
        </w:rPr>
      </w:pPr>
    </w:p>
    <w:p w14:paraId="7F459F40" w14:textId="77777777" w:rsidR="00C10733" w:rsidRDefault="00C10733" w:rsidP="009B6673">
      <w:pPr>
        <w:pStyle w:val="ListParagraph"/>
        <w:tabs>
          <w:tab w:val="left" w:pos="360"/>
        </w:tabs>
        <w:spacing w:after="0" w:line="360" w:lineRule="auto"/>
        <w:ind w:left="0"/>
        <w:rPr>
          <w:rStyle w:val="Heading2Char"/>
        </w:rPr>
      </w:pPr>
    </w:p>
    <w:p w14:paraId="408DB41D" w14:textId="77777777" w:rsidR="00C10733" w:rsidRDefault="00C10733" w:rsidP="009B6673">
      <w:pPr>
        <w:pStyle w:val="ListParagraph"/>
        <w:tabs>
          <w:tab w:val="left" w:pos="360"/>
        </w:tabs>
        <w:spacing w:after="0" w:line="360" w:lineRule="auto"/>
        <w:ind w:left="0"/>
        <w:rPr>
          <w:rStyle w:val="Heading2Char"/>
        </w:rPr>
      </w:pPr>
    </w:p>
    <w:p w14:paraId="0857C5A9" w14:textId="2CFB5236" w:rsidR="00075A2F" w:rsidRDefault="00D51562" w:rsidP="009B6673">
      <w:pPr>
        <w:pStyle w:val="ListParagraph"/>
        <w:tabs>
          <w:tab w:val="left" w:pos="360"/>
        </w:tabs>
        <w:spacing w:after="0" w:line="360" w:lineRule="auto"/>
        <w:ind w:left="0"/>
        <w:rPr>
          <w:rStyle w:val="Heading2Char"/>
        </w:rPr>
      </w:pPr>
      <w:bookmarkStart w:id="77" w:name="_Toc37188202"/>
      <w:r w:rsidRPr="00075A2F">
        <w:rPr>
          <w:rStyle w:val="Heading2Char"/>
        </w:rPr>
        <w:t xml:space="preserve">3.4 </w:t>
      </w:r>
      <w:r w:rsidRPr="00B7116C">
        <w:rPr>
          <w:rStyle w:val="Heading2Char"/>
          <w:smallCaps w:val="0"/>
        </w:rPr>
        <w:t>Block</w:t>
      </w:r>
      <w:r w:rsidRPr="00075A2F">
        <w:rPr>
          <w:rStyle w:val="Heading2Char"/>
        </w:rPr>
        <w:t xml:space="preserve"> </w:t>
      </w:r>
      <w:r w:rsidRPr="00B7116C">
        <w:rPr>
          <w:rStyle w:val="Heading2Char"/>
          <w:smallCaps w:val="0"/>
        </w:rPr>
        <w:t>Diagram</w:t>
      </w:r>
      <w:bookmarkEnd w:id="77"/>
    </w:p>
    <w:p w14:paraId="6334851C" w14:textId="24EB0E8D" w:rsidR="00A5188F" w:rsidRPr="009B6673" w:rsidRDefault="00240FC2" w:rsidP="002408F4">
      <w:pPr>
        <w:pStyle w:val="ListParagraph"/>
        <w:tabs>
          <w:tab w:val="left" w:pos="360"/>
        </w:tabs>
        <w:spacing w:after="0" w:line="360" w:lineRule="auto"/>
        <w:ind w:left="0"/>
        <w:jc w:val="center"/>
        <w:rPr>
          <w:rFonts w:cs="Arial"/>
        </w:rPr>
      </w:pPr>
      <w:r>
        <w:rPr>
          <w:noProof/>
        </w:rPr>
        <w:drawing>
          <wp:inline distT="0" distB="0" distL="0" distR="0" wp14:anchorId="537C6388" wp14:editId="680AA13F">
            <wp:extent cx="4628350" cy="594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8350" cy="5943600"/>
                    </a:xfrm>
                    <a:prstGeom prst="rect">
                      <a:avLst/>
                    </a:prstGeom>
                  </pic:spPr>
                </pic:pic>
              </a:graphicData>
            </a:graphic>
          </wp:inline>
        </w:drawing>
      </w:r>
    </w:p>
    <w:p w14:paraId="353A4C0A" w14:textId="02DC8B28" w:rsidR="00EF4157" w:rsidRDefault="0074194A" w:rsidP="0074194A">
      <w:pPr>
        <w:pStyle w:val="Caption"/>
        <w:jc w:val="center"/>
        <w:rPr>
          <w:rFonts w:asciiTheme="majorHAnsi" w:hAnsiTheme="majorHAnsi" w:cs="Arial"/>
          <w:b/>
          <w:bCs/>
          <w:sz w:val="28"/>
          <w:szCs w:val="28"/>
        </w:rPr>
      </w:pPr>
      <w:bookmarkStart w:id="78" w:name="_Toc37188213"/>
      <w:r>
        <w:t xml:space="preserve">Figure </w:t>
      </w:r>
      <w:fldSimple w:instr=" SEQ Figure \* ARABIC ">
        <w:r w:rsidR="004B3B1C">
          <w:rPr>
            <w:noProof/>
          </w:rPr>
          <w:t>3</w:t>
        </w:r>
      </w:fldSimple>
      <w:r>
        <w:t xml:space="preserve"> Block Diagram</w:t>
      </w:r>
      <w:bookmarkEnd w:id="78"/>
    </w:p>
    <w:p w14:paraId="01E56925" w14:textId="58FF7440" w:rsidR="000B22FB" w:rsidRDefault="000B22FB" w:rsidP="0005373F">
      <w:pPr>
        <w:pStyle w:val="ListParagraph"/>
        <w:tabs>
          <w:tab w:val="left" w:pos="360"/>
        </w:tabs>
        <w:spacing w:after="0" w:line="360" w:lineRule="auto"/>
        <w:ind w:left="0"/>
        <w:rPr>
          <w:rFonts w:asciiTheme="majorHAnsi" w:hAnsiTheme="majorHAnsi" w:cs="Arial"/>
          <w:b/>
          <w:bCs/>
          <w:sz w:val="28"/>
          <w:szCs w:val="28"/>
        </w:rPr>
      </w:pPr>
    </w:p>
    <w:p w14:paraId="5B1BA3DA" w14:textId="77777777" w:rsidR="000B22FB" w:rsidRDefault="000B22FB" w:rsidP="0005373F">
      <w:pPr>
        <w:pStyle w:val="ListParagraph"/>
        <w:tabs>
          <w:tab w:val="left" w:pos="360"/>
        </w:tabs>
        <w:spacing w:after="0" w:line="360" w:lineRule="auto"/>
        <w:ind w:left="0"/>
        <w:rPr>
          <w:rFonts w:asciiTheme="majorHAnsi" w:hAnsiTheme="majorHAnsi" w:cs="Arial"/>
          <w:b/>
          <w:bCs/>
          <w:sz w:val="28"/>
          <w:szCs w:val="28"/>
        </w:rPr>
      </w:pPr>
    </w:p>
    <w:p w14:paraId="2D4BBFDA" w14:textId="7D94F251" w:rsidR="0005373F" w:rsidRPr="00137AF9" w:rsidRDefault="0005373F" w:rsidP="005C1F41">
      <w:pPr>
        <w:pStyle w:val="Heading2"/>
        <w:rPr>
          <w:smallCaps w:val="0"/>
        </w:rPr>
      </w:pPr>
      <w:bookmarkStart w:id="79" w:name="_Toc37188203"/>
      <w:r w:rsidRPr="00137AF9">
        <w:rPr>
          <w:smallCaps w:val="0"/>
        </w:rPr>
        <w:lastRenderedPageBreak/>
        <w:t>3.</w:t>
      </w:r>
      <w:r w:rsidR="0099459B">
        <w:rPr>
          <w:smallCaps w:val="0"/>
        </w:rPr>
        <w:t>5</w:t>
      </w:r>
      <w:r w:rsidRPr="00137AF9">
        <w:rPr>
          <w:smallCaps w:val="0"/>
        </w:rPr>
        <w:t xml:space="preserve"> </w:t>
      </w:r>
      <w:r w:rsidR="00EF4157" w:rsidRPr="00137AF9">
        <w:rPr>
          <w:smallCaps w:val="0"/>
        </w:rPr>
        <w:t>Flow Chart of the method used</w:t>
      </w:r>
      <w:bookmarkEnd w:id="79"/>
      <w:r w:rsidRPr="00137AF9">
        <w:rPr>
          <w:smallCaps w:val="0"/>
        </w:rPr>
        <w:t xml:space="preserve"> </w:t>
      </w:r>
    </w:p>
    <w:p w14:paraId="3EED83B8" w14:textId="283C3F90" w:rsidR="007F20CB" w:rsidRPr="007F20CB" w:rsidRDefault="00D414BD" w:rsidP="007F20CB">
      <w:pPr>
        <w:pStyle w:val="ListParagraph"/>
        <w:tabs>
          <w:tab w:val="left" w:pos="360"/>
        </w:tabs>
        <w:spacing w:after="0" w:line="360" w:lineRule="auto"/>
        <w:ind w:left="0"/>
        <w:jc w:val="center"/>
        <w:rPr>
          <w:rFonts w:cs="Arial"/>
        </w:rPr>
      </w:pPr>
      <w:r>
        <w:rPr>
          <w:noProof/>
        </w:rPr>
        <w:drawing>
          <wp:inline distT="0" distB="0" distL="0" distR="0" wp14:anchorId="034751D9" wp14:editId="4F6A6E91">
            <wp:extent cx="4904509" cy="561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6274" cy="5633231"/>
                    </a:xfrm>
                    <a:prstGeom prst="rect">
                      <a:avLst/>
                    </a:prstGeom>
                  </pic:spPr>
                </pic:pic>
              </a:graphicData>
            </a:graphic>
          </wp:inline>
        </w:drawing>
      </w:r>
    </w:p>
    <w:p w14:paraId="7E97D8AB" w14:textId="50ADA9A8" w:rsidR="0005373F" w:rsidRPr="0005373F" w:rsidRDefault="00A94F9D" w:rsidP="00A94F9D">
      <w:pPr>
        <w:pStyle w:val="Caption"/>
        <w:jc w:val="center"/>
        <w:rPr>
          <w:i w:val="0"/>
          <w:iCs w:val="0"/>
        </w:rPr>
      </w:pPr>
      <w:bookmarkStart w:id="80" w:name="_Toc37188214"/>
      <w:r>
        <w:t xml:space="preserve">Figure </w:t>
      </w:r>
      <w:fldSimple w:instr=" SEQ Figure \* ARABIC ">
        <w:r w:rsidR="004B3B1C">
          <w:rPr>
            <w:noProof/>
          </w:rPr>
          <w:t>4</w:t>
        </w:r>
      </w:fldSimple>
      <w:r>
        <w:t xml:space="preserve"> </w:t>
      </w:r>
      <w:r w:rsidRPr="00AB0801">
        <w:t>Flow chart</w:t>
      </w:r>
      <w:bookmarkEnd w:id="80"/>
    </w:p>
    <w:p w14:paraId="38E2ECD5" w14:textId="2DDA7EEF" w:rsidR="007F20CB" w:rsidRDefault="007F20CB" w:rsidP="007F20CB">
      <w:pPr>
        <w:pStyle w:val="ListParagraph"/>
        <w:tabs>
          <w:tab w:val="left" w:pos="360"/>
        </w:tabs>
        <w:spacing w:after="0" w:line="360" w:lineRule="auto"/>
        <w:ind w:left="0"/>
        <w:jc w:val="center"/>
        <w:rPr>
          <w:rFonts w:cs="Arial"/>
          <w:b/>
          <w:bCs/>
          <w:i/>
          <w:iCs/>
          <w:u w:val="single"/>
        </w:rPr>
      </w:pPr>
    </w:p>
    <w:p w14:paraId="32447383" w14:textId="07103685" w:rsidR="00962E19" w:rsidRDefault="00962E19" w:rsidP="007F20CB">
      <w:pPr>
        <w:pStyle w:val="ListParagraph"/>
        <w:tabs>
          <w:tab w:val="left" w:pos="360"/>
        </w:tabs>
        <w:spacing w:after="0" w:line="360" w:lineRule="auto"/>
        <w:ind w:left="0"/>
        <w:jc w:val="center"/>
        <w:rPr>
          <w:rFonts w:cs="Arial"/>
          <w:b/>
          <w:bCs/>
          <w:i/>
          <w:iCs/>
          <w:u w:val="single"/>
        </w:rPr>
      </w:pPr>
    </w:p>
    <w:p w14:paraId="14083C33" w14:textId="1AFA26A1" w:rsidR="00962E19" w:rsidRDefault="00962E19" w:rsidP="007F20CB">
      <w:pPr>
        <w:pStyle w:val="ListParagraph"/>
        <w:tabs>
          <w:tab w:val="left" w:pos="360"/>
        </w:tabs>
        <w:spacing w:after="0" w:line="360" w:lineRule="auto"/>
        <w:ind w:left="0"/>
        <w:jc w:val="center"/>
        <w:rPr>
          <w:rFonts w:cs="Arial"/>
          <w:b/>
          <w:bCs/>
          <w:i/>
          <w:iCs/>
          <w:u w:val="single"/>
        </w:rPr>
      </w:pPr>
    </w:p>
    <w:p w14:paraId="09A8A783" w14:textId="262F08D6" w:rsidR="00962E19" w:rsidRDefault="00962E19" w:rsidP="007F20CB">
      <w:pPr>
        <w:pStyle w:val="ListParagraph"/>
        <w:tabs>
          <w:tab w:val="left" w:pos="360"/>
        </w:tabs>
        <w:spacing w:after="0" w:line="360" w:lineRule="auto"/>
        <w:ind w:left="0"/>
        <w:jc w:val="center"/>
        <w:rPr>
          <w:rFonts w:cs="Arial"/>
          <w:b/>
          <w:bCs/>
          <w:i/>
          <w:iCs/>
          <w:u w:val="single"/>
        </w:rPr>
      </w:pPr>
    </w:p>
    <w:p w14:paraId="7572AEB7" w14:textId="4BA58C6E" w:rsidR="00962E19" w:rsidRDefault="00962E19" w:rsidP="007F20CB">
      <w:pPr>
        <w:pStyle w:val="ListParagraph"/>
        <w:tabs>
          <w:tab w:val="left" w:pos="360"/>
        </w:tabs>
        <w:spacing w:after="0" w:line="360" w:lineRule="auto"/>
        <w:ind w:left="0"/>
        <w:jc w:val="center"/>
        <w:rPr>
          <w:rFonts w:cs="Arial"/>
          <w:b/>
          <w:bCs/>
          <w:i/>
          <w:iCs/>
          <w:u w:val="single"/>
        </w:rPr>
      </w:pPr>
    </w:p>
    <w:p w14:paraId="29092BCF" w14:textId="5FE2617D" w:rsidR="00962E19" w:rsidRDefault="00962E19" w:rsidP="007F20CB">
      <w:pPr>
        <w:pStyle w:val="ListParagraph"/>
        <w:tabs>
          <w:tab w:val="left" w:pos="360"/>
        </w:tabs>
        <w:spacing w:after="0" w:line="360" w:lineRule="auto"/>
        <w:ind w:left="0"/>
        <w:jc w:val="center"/>
        <w:rPr>
          <w:rFonts w:cs="Arial"/>
          <w:b/>
          <w:bCs/>
          <w:i/>
          <w:iCs/>
          <w:u w:val="single"/>
        </w:rPr>
      </w:pPr>
    </w:p>
    <w:p w14:paraId="0AC2E895" w14:textId="77777777" w:rsidR="00962E19" w:rsidRPr="007F20CB" w:rsidRDefault="00962E19" w:rsidP="007F20CB">
      <w:pPr>
        <w:pStyle w:val="ListParagraph"/>
        <w:tabs>
          <w:tab w:val="left" w:pos="360"/>
        </w:tabs>
        <w:spacing w:after="0" w:line="360" w:lineRule="auto"/>
        <w:ind w:left="0"/>
        <w:jc w:val="center"/>
        <w:rPr>
          <w:rFonts w:cs="Arial"/>
          <w:b/>
          <w:bCs/>
          <w:i/>
          <w:iCs/>
          <w:u w:val="single"/>
        </w:rPr>
      </w:pPr>
    </w:p>
    <w:p w14:paraId="19821133" w14:textId="174395DA" w:rsidR="00962E19" w:rsidRPr="00C10733" w:rsidRDefault="00B111CF" w:rsidP="00C10733">
      <w:pPr>
        <w:pStyle w:val="Heading2"/>
        <w:spacing w:line="360" w:lineRule="auto"/>
        <w:rPr>
          <w:smallCaps w:val="0"/>
        </w:rPr>
      </w:pPr>
      <w:bookmarkStart w:id="81" w:name="_Toc37188204"/>
      <w:r w:rsidRPr="00B4412C">
        <w:rPr>
          <w:smallCaps w:val="0"/>
        </w:rPr>
        <w:lastRenderedPageBreak/>
        <w:t>3.</w:t>
      </w:r>
      <w:r w:rsidR="00B4412C">
        <w:rPr>
          <w:smallCaps w:val="0"/>
        </w:rPr>
        <w:t>6</w:t>
      </w:r>
      <w:r w:rsidRPr="00B4412C">
        <w:rPr>
          <w:smallCaps w:val="0"/>
        </w:rPr>
        <w:t xml:space="preserve"> Use of the database</w:t>
      </w:r>
      <w:bookmarkEnd w:id="81"/>
      <w:r w:rsidRPr="00B4412C">
        <w:rPr>
          <w:smallCaps w:val="0"/>
        </w:rPr>
        <w:t xml:space="preserve"> </w:t>
      </w:r>
    </w:p>
    <w:p w14:paraId="62777B9F" w14:textId="7E4DAD17" w:rsidR="007F20CB" w:rsidRPr="007F20CB" w:rsidRDefault="007F20CB" w:rsidP="007F20CB">
      <w:pPr>
        <w:pStyle w:val="ListParagraph"/>
        <w:tabs>
          <w:tab w:val="left" w:pos="360"/>
        </w:tabs>
        <w:spacing w:after="0" w:line="360" w:lineRule="auto"/>
        <w:ind w:left="0"/>
        <w:jc w:val="both"/>
        <w:rPr>
          <w:rFonts w:cs="Arial"/>
        </w:rPr>
      </w:pPr>
      <w:r w:rsidRPr="007F20CB">
        <w:rPr>
          <w:rFonts w:cs="Arial"/>
        </w:rPr>
        <w:t>As per the solution given above in flow chart and block diagram</w:t>
      </w:r>
      <w:r w:rsidR="00B111CF">
        <w:rPr>
          <w:rFonts w:cs="Arial"/>
        </w:rPr>
        <w:t>,</w:t>
      </w:r>
      <w:r w:rsidRPr="007F20CB">
        <w:rPr>
          <w:rFonts w:cs="Arial"/>
        </w:rPr>
        <w:t xml:space="preserve"> we can use </w:t>
      </w:r>
      <w:r w:rsidR="00B111CF">
        <w:rPr>
          <w:rFonts w:cs="Arial"/>
        </w:rPr>
        <w:t>d</w:t>
      </w:r>
      <w:r w:rsidRPr="007F20CB">
        <w:rPr>
          <w:rFonts w:cs="Arial"/>
        </w:rPr>
        <w:t xml:space="preserve">atasets or any </w:t>
      </w:r>
      <w:r w:rsidR="00B111CF">
        <w:rPr>
          <w:rFonts w:cs="Arial"/>
        </w:rPr>
        <w:t>r</w:t>
      </w:r>
      <w:r w:rsidRPr="007F20CB">
        <w:rPr>
          <w:rFonts w:cs="Arial"/>
        </w:rPr>
        <w:t xml:space="preserve">ecorded </w:t>
      </w:r>
      <w:r w:rsidR="00B111CF">
        <w:rPr>
          <w:rFonts w:cs="Arial"/>
        </w:rPr>
        <w:t>v</w:t>
      </w:r>
      <w:r w:rsidRPr="007F20CB">
        <w:rPr>
          <w:rFonts w:cs="Arial"/>
        </w:rPr>
        <w:t>ideo</w:t>
      </w:r>
      <w:r w:rsidR="00B111CF">
        <w:rPr>
          <w:rFonts w:cs="Arial"/>
        </w:rPr>
        <w:t>s</w:t>
      </w:r>
      <w:r w:rsidRPr="007F20CB">
        <w:rPr>
          <w:rFonts w:cs="Arial"/>
        </w:rPr>
        <w:t xml:space="preserve"> for sample video</w:t>
      </w:r>
      <w:r w:rsidR="00B111CF">
        <w:rPr>
          <w:rFonts w:cs="Arial"/>
        </w:rPr>
        <w:t>.</w:t>
      </w:r>
      <w:r w:rsidRPr="007F20CB">
        <w:rPr>
          <w:rFonts w:cs="Arial"/>
        </w:rPr>
        <w:t xml:space="preserve"> </w:t>
      </w:r>
      <w:r w:rsidR="00B111CF">
        <w:rPr>
          <w:rFonts w:cs="Arial"/>
        </w:rPr>
        <w:t>W</w:t>
      </w:r>
      <w:r w:rsidRPr="007F20CB">
        <w:rPr>
          <w:rFonts w:cs="Arial"/>
        </w:rPr>
        <w:t xml:space="preserve">e have </w:t>
      </w:r>
      <w:r w:rsidR="000B338D">
        <w:rPr>
          <w:rFonts w:cs="Arial"/>
        </w:rPr>
        <w:t>taken</w:t>
      </w:r>
      <w:r w:rsidRPr="007F20CB">
        <w:rPr>
          <w:rFonts w:cs="Arial"/>
        </w:rPr>
        <w:t xml:space="preserve"> 6</w:t>
      </w:r>
      <w:r w:rsidR="000B338D">
        <w:rPr>
          <w:rFonts w:cs="Arial"/>
        </w:rPr>
        <w:t xml:space="preserve"> to </w:t>
      </w:r>
      <w:r w:rsidRPr="007F20CB">
        <w:rPr>
          <w:rFonts w:cs="Arial"/>
        </w:rPr>
        <w:t>7 videos captured at different location</w:t>
      </w:r>
      <w:r w:rsidR="00DD4054">
        <w:rPr>
          <w:rFonts w:cs="Arial"/>
        </w:rPr>
        <w:t>s</w:t>
      </w:r>
      <w:r w:rsidRPr="007F20CB">
        <w:rPr>
          <w:rFonts w:cs="Arial"/>
        </w:rPr>
        <w:t xml:space="preserve"> with </w:t>
      </w:r>
      <w:r w:rsidR="00F94F72">
        <w:rPr>
          <w:rFonts w:cs="Arial"/>
        </w:rPr>
        <w:t>various</w:t>
      </w:r>
      <w:r w:rsidRPr="007F20CB">
        <w:rPr>
          <w:rFonts w:cs="Arial"/>
        </w:rPr>
        <w:t xml:space="preserve"> angle to </w:t>
      </w:r>
      <w:r w:rsidR="00CC4CBE">
        <w:rPr>
          <w:rFonts w:cs="Arial"/>
        </w:rPr>
        <w:t>check the efficiency of the code and algorithm used.</w:t>
      </w:r>
    </w:p>
    <w:p w14:paraId="37E52207" w14:textId="2EF2A631" w:rsidR="007F20CB" w:rsidRPr="007F20CB" w:rsidRDefault="007F20CB" w:rsidP="007F20CB">
      <w:pPr>
        <w:pStyle w:val="ListParagraph"/>
        <w:tabs>
          <w:tab w:val="left" w:pos="360"/>
        </w:tabs>
        <w:spacing w:after="0" w:line="360" w:lineRule="auto"/>
        <w:ind w:left="0"/>
        <w:jc w:val="both"/>
        <w:rPr>
          <w:rFonts w:cs="Arial"/>
        </w:rPr>
      </w:pPr>
      <w:r w:rsidRPr="007F20CB">
        <w:rPr>
          <w:rFonts w:cs="Arial"/>
        </w:rPr>
        <w:t>In identification block there are objection detection, notion detection and estimation of direction. In this part we are focusing</w:t>
      </w:r>
      <w:r w:rsidR="00340F60">
        <w:rPr>
          <w:rFonts w:cs="Arial"/>
        </w:rPr>
        <w:t xml:space="preserve"> on</w:t>
      </w:r>
      <w:r w:rsidRPr="007F20CB">
        <w:rPr>
          <w:rFonts w:cs="Arial"/>
        </w:rPr>
        <w:t xml:space="preserve"> gray scale conversion, and detection of vehicle</w:t>
      </w:r>
    </w:p>
    <w:p w14:paraId="6C572B8D" w14:textId="77777777" w:rsidR="007F20CB" w:rsidRPr="007F20CB" w:rsidRDefault="007F20CB" w:rsidP="007F20CB">
      <w:pPr>
        <w:pStyle w:val="ListParagraph"/>
        <w:tabs>
          <w:tab w:val="left" w:pos="360"/>
        </w:tabs>
        <w:spacing w:after="0" w:line="360" w:lineRule="auto"/>
        <w:ind w:left="0"/>
        <w:jc w:val="both"/>
        <w:rPr>
          <w:rFonts w:cs="Arial"/>
        </w:rPr>
      </w:pPr>
    </w:p>
    <w:p w14:paraId="672EA539" w14:textId="5DB69321" w:rsidR="007F20CB" w:rsidRPr="007F20CB" w:rsidRDefault="007F20CB" w:rsidP="007F20CB">
      <w:pPr>
        <w:pStyle w:val="ListParagraph"/>
        <w:tabs>
          <w:tab w:val="left" w:pos="360"/>
        </w:tabs>
        <w:spacing w:after="0" w:line="360" w:lineRule="auto"/>
        <w:ind w:left="0"/>
        <w:jc w:val="both"/>
        <w:rPr>
          <w:rFonts w:cs="Arial"/>
        </w:rPr>
      </w:pPr>
      <w:r w:rsidRPr="007F20CB">
        <w:rPr>
          <w:rFonts w:cs="Arial"/>
        </w:rPr>
        <w:t>The next block is about target block</w:t>
      </w:r>
      <w:r w:rsidR="00572319">
        <w:rPr>
          <w:rFonts w:cs="Arial"/>
        </w:rPr>
        <w:t>. I</w:t>
      </w:r>
      <w:r w:rsidRPr="007F20CB">
        <w:rPr>
          <w:rFonts w:cs="Arial"/>
        </w:rPr>
        <w:t>n this part we are applying the cascade classifier on the object and then trying to detect them and make a mark on them (rectangle). That will be our final output.</w:t>
      </w:r>
    </w:p>
    <w:p w14:paraId="6A0B5D43" w14:textId="23D0D789" w:rsidR="00F52E49" w:rsidRPr="00C10733" w:rsidRDefault="00164505" w:rsidP="00C10733">
      <w:pPr>
        <w:pStyle w:val="Heading2"/>
        <w:spacing w:line="360" w:lineRule="auto"/>
        <w:rPr>
          <w:smallCaps w:val="0"/>
        </w:rPr>
      </w:pPr>
      <w:bookmarkStart w:id="82" w:name="_Toc37188205"/>
      <w:r w:rsidRPr="00575D1A">
        <w:rPr>
          <w:smallCaps w:val="0"/>
        </w:rPr>
        <w:t>3.</w:t>
      </w:r>
      <w:r w:rsidR="000B3280">
        <w:rPr>
          <w:smallCaps w:val="0"/>
        </w:rPr>
        <w:t>7</w:t>
      </w:r>
      <w:r w:rsidRPr="00575D1A">
        <w:rPr>
          <w:smallCaps w:val="0"/>
        </w:rPr>
        <w:t xml:space="preserve"> Steps followed for algorithm</w:t>
      </w:r>
      <w:bookmarkEnd w:id="82"/>
    </w:p>
    <w:p w14:paraId="4945F925" w14:textId="1D360D99" w:rsidR="00164505" w:rsidRPr="00E92808" w:rsidRDefault="000101A9" w:rsidP="00E92808">
      <w:pPr>
        <w:pStyle w:val="ListParagraph"/>
        <w:tabs>
          <w:tab w:val="left" w:pos="360"/>
        </w:tabs>
        <w:spacing w:after="0" w:line="360" w:lineRule="auto"/>
        <w:ind w:left="0"/>
        <w:jc w:val="both"/>
        <w:rPr>
          <w:rFonts w:cs="Arial"/>
        </w:rPr>
      </w:pPr>
      <w:r w:rsidRPr="00E92808">
        <w:rPr>
          <w:rFonts w:cs="Arial"/>
        </w:rPr>
        <w:t xml:space="preserve">The breakdown for vehicle </w:t>
      </w:r>
      <w:r w:rsidR="001258B5" w:rsidRPr="00E92808">
        <w:rPr>
          <w:rFonts w:cs="Arial"/>
        </w:rPr>
        <w:t>detection</w:t>
      </w:r>
      <w:r w:rsidR="001258B5">
        <w:rPr>
          <w:rFonts w:cs="Arial"/>
        </w:rPr>
        <w:t xml:space="preserve"> [</w:t>
      </w:r>
      <w:r w:rsidR="006A3CB6">
        <w:rPr>
          <w:rFonts w:cs="Arial"/>
        </w:rPr>
        <w:t>8]</w:t>
      </w:r>
      <w:r w:rsidRPr="00E92808">
        <w:rPr>
          <w:rFonts w:cs="Arial"/>
        </w:rPr>
        <w:t>:</w:t>
      </w:r>
    </w:p>
    <w:p w14:paraId="4954E430" w14:textId="4330EFCA" w:rsidR="000101A9" w:rsidRPr="00E92808" w:rsidRDefault="000101A9" w:rsidP="00D05407">
      <w:pPr>
        <w:pStyle w:val="ListParagraph"/>
        <w:tabs>
          <w:tab w:val="left" w:pos="360"/>
        </w:tabs>
        <w:spacing w:after="0" w:line="360" w:lineRule="auto"/>
        <w:ind w:left="0"/>
        <w:jc w:val="both"/>
        <w:rPr>
          <w:rFonts w:cs="Arial"/>
        </w:rPr>
      </w:pPr>
      <w:r w:rsidRPr="00E92808">
        <w:rPr>
          <w:rFonts w:cs="Arial"/>
        </w:rPr>
        <w:t>As described earlier, we need to import librar</w:t>
      </w:r>
      <w:r w:rsidR="001822DB" w:rsidRPr="00E92808">
        <w:rPr>
          <w:rFonts w:cs="Arial"/>
        </w:rPr>
        <w:t>y cv2 module, which will be followed by creating variables for video and xml fil</w:t>
      </w:r>
      <w:bookmarkStart w:id="83" w:name="_GoBack"/>
      <w:bookmarkEnd w:id="83"/>
      <w:r w:rsidR="001822DB" w:rsidRPr="00E92808">
        <w:rPr>
          <w:rFonts w:cs="Arial"/>
        </w:rPr>
        <w:t>e. Now capture the video frames and training the XML classifiers to describe the vehicle objects which are needed to be identified. Create one variable to count the frames.</w:t>
      </w:r>
    </w:p>
    <w:p w14:paraId="67F1A7A0" w14:textId="772ACAEF" w:rsidR="00164505" w:rsidRPr="00E92808" w:rsidRDefault="000824F0" w:rsidP="00D05407">
      <w:pPr>
        <w:spacing w:line="360" w:lineRule="auto"/>
        <w:jc w:val="both"/>
      </w:pPr>
      <w:r w:rsidRPr="00E92808">
        <w:t>Here we are using while loop for capturing individual intended frame and will ensure that each frame is captured. It will also look for the vehicle</w:t>
      </w:r>
      <w:r w:rsidR="00D23F44" w:rsidRPr="00E92808">
        <w:t>s</w:t>
      </w:r>
      <w:r w:rsidRPr="00E92808">
        <w:t xml:space="preserve"> present in the screen, recognize them with rectangl</w:t>
      </w:r>
      <w:r w:rsidR="00481E81" w:rsidRPr="00E92808">
        <w:rPr>
          <w:rFonts w:cs="Arial"/>
        </w:rPr>
        <w:t>e frame.</w:t>
      </w:r>
      <w:r w:rsidR="00543731">
        <w:rPr>
          <w:rFonts w:cs="Arial"/>
        </w:rPr>
        <w:t xml:space="preserve"> The scaling factor is used in order to improve efficiency of </w:t>
      </w:r>
      <w:r w:rsidR="004F6406">
        <w:rPr>
          <w:rFonts w:cs="Arial"/>
        </w:rPr>
        <w:t>identification [</w:t>
      </w:r>
      <w:r w:rsidR="00767357">
        <w:rPr>
          <w:rFonts w:cs="Arial"/>
        </w:rPr>
        <w:t>9]</w:t>
      </w:r>
      <w:r w:rsidR="00543731">
        <w:rPr>
          <w:rFonts w:cs="Arial"/>
        </w:rPr>
        <w:t>.</w:t>
      </w:r>
    </w:p>
    <w:p w14:paraId="6F15E1D4" w14:textId="4090AEE9" w:rsidR="00B43985" w:rsidRPr="00E92808" w:rsidRDefault="007054FA" w:rsidP="00E92808">
      <w:pPr>
        <w:spacing w:line="360" w:lineRule="auto"/>
        <w:jc w:val="both"/>
      </w:pPr>
      <w:r w:rsidRPr="00E92808">
        <w:t>The different sizes of the vehicles are identified and every 10</w:t>
      </w:r>
      <w:r w:rsidRPr="00E92808">
        <w:rPr>
          <w:vertAlign w:val="superscript"/>
        </w:rPr>
        <w:t>th</w:t>
      </w:r>
      <w:r w:rsidRPr="00E92808">
        <w:t xml:space="preserve"> frame in the video is saved for further processes. In order to</w:t>
      </w:r>
      <w:r w:rsidR="00306890" w:rsidRPr="00E92808">
        <w:t xml:space="preserve"> make the detection hassle-free, we will resize the frame images with some fixed pixel value</w:t>
      </w:r>
      <w:r w:rsidR="00F4232E">
        <w:t xml:space="preserve"> </w:t>
      </w:r>
      <w:r w:rsidR="00306890" w:rsidRPr="00E92808">
        <w:t xml:space="preserve">(In our code, we have used 340*220 </w:t>
      </w:r>
      <w:r w:rsidR="00E575B0" w:rsidRPr="00E92808">
        <w:t xml:space="preserve">frame </w:t>
      </w:r>
      <w:r w:rsidR="00306890" w:rsidRPr="00E92808">
        <w:t xml:space="preserve">size). </w:t>
      </w:r>
      <w:r w:rsidR="00B43985">
        <w:t>Once the code is executed as a single unit,</w:t>
      </w:r>
      <w:r w:rsidR="0027456A">
        <w:t xml:space="preserve"> it would produce single frame</w:t>
      </w:r>
      <w:r w:rsidR="00E96D7E">
        <w:t xml:space="preserve"> </w:t>
      </w:r>
      <w:r w:rsidR="0027456A">
        <w:t>images</w:t>
      </w:r>
      <w:r w:rsidR="00E96D7E">
        <w:t>.</w:t>
      </w:r>
    </w:p>
    <w:p w14:paraId="58A5E38E" w14:textId="2B92669F" w:rsidR="00CC00CB" w:rsidRDefault="00CC00CB" w:rsidP="00853CAB"/>
    <w:p w14:paraId="18782EE0" w14:textId="1EAB7E6A" w:rsidR="00CC00CB" w:rsidRDefault="00CC00CB" w:rsidP="00853CAB"/>
    <w:p w14:paraId="341D72C3" w14:textId="55F02529" w:rsidR="00CC00CB" w:rsidRDefault="00CC00CB" w:rsidP="00853CAB"/>
    <w:p w14:paraId="78CE8B9B" w14:textId="2C5E9572" w:rsidR="00CC00CB" w:rsidRDefault="00CC00CB" w:rsidP="00853CAB"/>
    <w:p w14:paraId="4B9B6411" w14:textId="70618E03" w:rsidR="00CC00CB" w:rsidRDefault="00CC00CB" w:rsidP="00853CAB"/>
    <w:p w14:paraId="660BB3AF" w14:textId="6A963336" w:rsidR="00206D5E" w:rsidRPr="00D225C0" w:rsidRDefault="00853CAB" w:rsidP="00D225C0">
      <w:pPr>
        <w:pStyle w:val="Heading1"/>
      </w:pPr>
      <w:bookmarkStart w:id="84" w:name="_Toc37188206"/>
      <w:r>
        <w:lastRenderedPageBreak/>
        <w:t>4.</w:t>
      </w:r>
      <w:r w:rsidR="00D45EAB">
        <w:t xml:space="preserve"> results and discussions</w:t>
      </w:r>
      <w:bookmarkEnd w:id="84"/>
    </w:p>
    <w:p w14:paraId="51F8E85D" w14:textId="3812D9F5" w:rsidR="007F20CB" w:rsidRPr="00D225C0" w:rsidRDefault="00206D5E" w:rsidP="00C10733">
      <w:pPr>
        <w:pStyle w:val="Heading2"/>
        <w:spacing w:line="360" w:lineRule="auto"/>
        <w:rPr>
          <w:smallCaps w:val="0"/>
        </w:rPr>
      </w:pPr>
      <w:bookmarkStart w:id="85" w:name="_Toc37188207"/>
      <w:r w:rsidRPr="00D225C0">
        <w:rPr>
          <w:smallCaps w:val="0"/>
        </w:rPr>
        <w:t>4.1 Results:</w:t>
      </w:r>
      <w:bookmarkEnd w:id="85"/>
    </w:p>
    <w:p w14:paraId="1B2E40EC" w14:textId="42647ED9" w:rsidR="00CB702E" w:rsidRPr="00E9169E" w:rsidRDefault="00CB702E" w:rsidP="00C10733">
      <w:pPr>
        <w:pStyle w:val="ListParagraph"/>
        <w:spacing w:line="360" w:lineRule="auto"/>
        <w:ind w:left="0"/>
        <w:jc w:val="both"/>
        <w:rPr>
          <w:rFonts w:cs="Arial"/>
        </w:rPr>
      </w:pPr>
      <w:r w:rsidRPr="00E9169E">
        <w:rPr>
          <w:rFonts w:cs="Arial"/>
        </w:rPr>
        <w:t>Here we have used a xml file as classifier so we can apply cascade classifier and detect the vehicle from the video.</w:t>
      </w:r>
      <w:r w:rsidR="00E9169E">
        <w:rPr>
          <w:rFonts w:cs="Arial"/>
        </w:rPr>
        <w:t xml:space="preserve"> </w:t>
      </w:r>
      <w:r w:rsidRPr="00E9169E">
        <w:rPr>
          <w:rFonts w:cs="Arial"/>
        </w:rPr>
        <w:t>So, let</w:t>
      </w:r>
      <w:r w:rsidR="00814832" w:rsidRPr="00E9169E">
        <w:rPr>
          <w:rFonts w:cs="Arial"/>
        </w:rPr>
        <w:t xml:space="preserve"> u</w:t>
      </w:r>
      <w:r w:rsidRPr="00E9169E">
        <w:rPr>
          <w:rFonts w:cs="Arial"/>
        </w:rPr>
        <w:t>s understand the HaarCascade Classifier:</w:t>
      </w:r>
    </w:p>
    <w:p w14:paraId="4D2D3726" w14:textId="52CEF648" w:rsidR="00CB702E" w:rsidRPr="00E9169E" w:rsidRDefault="00CB702E" w:rsidP="00C10733">
      <w:pPr>
        <w:pStyle w:val="ListParagraph"/>
        <w:spacing w:line="360" w:lineRule="auto"/>
        <w:ind w:left="0"/>
        <w:jc w:val="both"/>
        <w:rPr>
          <w:rFonts w:cs="Arial"/>
        </w:rPr>
      </w:pPr>
      <w:r w:rsidRPr="00E9169E">
        <w:rPr>
          <w:rFonts w:cs="Arial"/>
        </w:rPr>
        <w:t>This is essentially a machine-based learning approach where a cascade function is trained from both positive as well as negative images.</w:t>
      </w:r>
      <w:r w:rsidR="00EB112E">
        <w:rPr>
          <w:rFonts w:cs="Arial"/>
        </w:rPr>
        <w:t xml:space="preserve"> </w:t>
      </w:r>
      <w:r w:rsidRPr="00E9169E">
        <w:rPr>
          <w:rFonts w:cs="Arial"/>
        </w:rPr>
        <w:t xml:space="preserve">Based on the training it is then used in the other images to identify the objects. So how this works is big .xml files with a lot of sets of features and each xml corresponds to one very specific type of use case. </w:t>
      </w:r>
    </w:p>
    <w:p w14:paraId="5AA982E5" w14:textId="77777777" w:rsidR="00CB702E" w:rsidRPr="00E9169E" w:rsidRDefault="00CB702E" w:rsidP="00C10733">
      <w:pPr>
        <w:pStyle w:val="ListParagraph"/>
        <w:spacing w:line="360" w:lineRule="auto"/>
        <w:ind w:left="0"/>
        <w:jc w:val="both"/>
        <w:rPr>
          <w:rFonts w:cs="Arial"/>
        </w:rPr>
      </w:pPr>
    </w:p>
    <w:p w14:paraId="340F8015" w14:textId="36F68677" w:rsidR="00CB702E" w:rsidRPr="00E9169E" w:rsidRDefault="00CB702E" w:rsidP="00C10733">
      <w:pPr>
        <w:pStyle w:val="ListParagraph"/>
        <w:spacing w:line="360" w:lineRule="auto"/>
        <w:ind w:left="0"/>
        <w:jc w:val="both"/>
        <w:rPr>
          <w:rFonts w:cs="Arial"/>
        </w:rPr>
      </w:pPr>
      <w:r w:rsidRPr="00E9169E">
        <w:rPr>
          <w:rFonts w:cs="Arial"/>
        </w:rPr>
        <w:t>Here we have attached some screenshots of output, and we can clearly</w:t>
      </w:r>
      <w:r w:rsidR="00C10733">
        <w:rPr>
          <w:rFonts w:cs="Arial"/>
        </w:rPr>
        <w:t xml:space="preserve"> identify </w:t>
      </w:r>
      <w:r w:rsidRPr="00E9169E">
        <w:rPr>
          <w:rFonts w:cs="Arial"/>
        </w:rPr>
        <w:t>the detected vehicles.</w:t>
      </w:r>
    </w:p>
    <w:p w14:paraId="51B166E4" w14:textId="77777777" w:rsidR="00CB702E" w:rsidRPr="00E9169E" w:rsidRDefault="00CB702E" w:rsidP="00256B26">
      <w:pPr>
        <w:pStyle w:val="ListParagraph"/>
        <w:spacing w:line="360" w:lineRule="auto"/>
        <w:ind w:left="-90"/>
        <w:jc w:val="both"/>
        <w:rPr>
          <w:rFonts w:cs="Arial"/>
        </w:rPr>
      </w:pPr>
    </w:p>
    <w:p w14:paraId="1DC51AB0" w14:textId="65FD14EE" w:rsidR="00CB702E" w:rsidRPr="00E9169E" w:rsidRDefault="00CB702E" w:rsidP="00E936E9">
      <w:pPr>
        <w:pStyle w:val="ListParagraph"/>
        <w:spacing w:line="360" w:lineRule="auto"/>
        <w:ind w:left="-90"/>
        <w:jc w:val="center"/>
        <w:rPr>
          <w:rFonts w:cs="Arial"/>
          <w:b/>
          <w:bCs/>
          <w:sz w:val="24"/>
          <w:szCs w:val="24"/>
          <w:u w:val="single"/>
        </w:rPr>
      </w:pPr>
      <w:r w:rsidRPr="00E9169E">
        <w:rPr>
          <w:rFonts w:cs="Arial"/>
          <w:b/>
          <w:bCs/>
          <w:sz w:val="24"/>
          <w:szCs w:val="24"/>
          <w:u w:val="single"/>
        </w:rPr>
        <w:t>Image before applying algorithm (picture captured from video player):</w:t>
      </w:r>
    </w:p>
    <w:p w14:paraId="2D9D8DF5" w14:textId="77777777" w:rsidR="00CB702E" w:rsidRPr="00E9169E" w:rsidRDefault="00CB702E" w:rsidP="00256B26">
      <w:pPr>
        <w:pStyle w:val="ListParagraph"/>
        <w:spacing w:line="360" w:lineRule="auto"/>
        <w:ind w:left="-90"/>
        <w:jc w:val="center"/>
        <w:rPr>
          <w:rFonts w:cs="Arial"/>
        </w:rPr>
      </w:pPr>
      <w:r w:rsidRPr="00E9169E">
        <w:rPr>
          <w:noProof/>
        </w:rPr>
        <w:drawing>
          <wp:inline distT="0" distB="0" distL="0" distR="0" wp14:anchorId="1C708CE7" wp14:editId="24DA3CAE">
            <wp:extent cx="4505325" cy="2924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924175"/>
                    </a:xfrm>
                    <a:prstGeom prst="rect">
                      <a:avLst/>
                    </a:prstGeom>
                    <a:noFill/>
                    <a:ln>
                      <a:noFill/>
                    </a:ln>
                  </pic:spPr>
                </pic:pic>
              </a:graphicData>
            </a:graphic>
          </wp:inline>
        </w:drawing>
      </w:r>
    </w:p>
    <w:p w14:paraId="105BB671" w14:textId="6D81A4D5" w:rsidR="00CB702E" w:rsidRPr="00E9169E" w:rsidRDefault="00252A5E" w:rsidP="00252A5E">
      <w:pPr>
        <w:pStyle w:val="Caption"/>
        <w:jc w:val="center"/>
        <w:rPr>
          <w:rFonts w:cs="Arial"/>
        </w:rPr>
      </w:pPr>
      <w:bookmarkStart w:id="86" w:name="_Toc37188215"/>
      <w:r>
        <w:t xml:space="preserve">Figure </w:t>
      </w:r>
      <w:fldSimple w:instr=" SEQ Figure \* ARABIC ">
        <w:r w:rsidR="004B3B1C">
          <w:rPr>
            <w:noProof/>
          </w:rPr>
          <w:t>5</w:t>
        </w:r>
      </w:fldSimple>
      <w:r>
        <w:t xml:space="preserve"> Input</w:t>
      </w:r>
      <w:r w:rsidR="00167F51">
        <w:t>-1</w:t>
      </w:r>
      <w:r>
        <w:t xml:space="preserve"> video frame</w:t>
      </w:r>
      <w:bookmarkEnd w:id="86"/>
    </w:p>
    <w:p w14:paraId="2972B6A3" w14:textId="3BAE97B3" w:rsidR="00CB702E" w:rsidRDefault="00CB702E" w:rsidP="00256B26">
      <w:pPr>
        <w:pStyle w:val="ListParagraph"/>
        <w:spacing w:line="360" w:lineRule="auto"/>
        <w:ind w:left="-90"/>
        <w:rPr>
          <w:rFonts w:cs="Arial"/>
        </w:rPr>
      </w:pPr>
      <w:r w:rsidRPr="00E9169E">
        <w:rPr>
          <w:rFonts w:cs="Arial"/>
        </w:rPr>
        <w:t>As we can easily see the vehicles from the video frame and after applying the algorithm, we can easily detect the vehicles.</w:t>
      </w:r>
    </w:p>
    <w:p w14:paraId="33FE7A9B" w14:textId="44B25836" w:rsidR="00E936E9" w:rsidRDefault="00E936E9" w:rsidP="00256B26">
      <w:pPr>
        <w:pStyle w:val="ListParagraph"/>
        <w:spacing w:line="360" w:lineRule="auto"/>
        <w:ind w:left="-90"/>
        <w:rPr>
          <w:rFonts w:cs="Arial"/>
        </w:rPr>
      </w:pPr>
    </w:p>
    <w:p w14:paraId="08EEE989" w14:textId="77777777" w:rsidR="00E936E9" w:rsidRPr="00E9169E" w:rsidRDefault="00E936E9" w:rsidP="00256B26">
      <w:pPr>
        <w:pStyle w:val="ListParagraph"/>
        <w:spacing w:line="360" w:lineRule="auto"/>
        <w:ind w:left="-90"/>
        <w:rPr>
          <w:rFonts w:cs="Arial"/>
        </w:rPr>
      </w:pPr>
    </w:p>
    <w:p w14:paraId="17E5710B" w14:textId="29B4A4E7" w:rsidR="00CB702E" w:rsidRPr="00E936E9" w:rsidRDefault="00CB702E" w:rsidP="00E936E9">
      <w:pPr>
        <w:spacing w:line="360" w:lineRule="auto"/>
        <w:jc w:val="center"/>
        <w:rPr>
          <w:rFonts w:cs="Arial"/>
          <w:b/>
          <w:bCs/>
          <w:sz w:val="24"/>
          <w:szCs w:val="24"/>
          <w:u w:val="single"/>
        </w:rPr>
      </w:pPr>
      <w:r w:rsidRPr="002D5564">
        <w:rPr>
          <w:rFonts w:cs="Arial"/>
          <w:b/>
          <w:bCs/>
          <w:sz w:val="24"/>
          <w:szCs w:val="24"/>
          <w:u w:val="single"/>
        </w:rPr>
        <w:lastRenderedPageBreak/>
        <w:t>Image after applying algorithm (picture from the output):</w:t>
      </w:r>
    </w:p>
    <w:p w14:paraId="582E77A1" w14:textId="77777777" w:rsidR="00CB702E" w:rsidRPr="00E9169E" w:rsidRDefault="00CB702E" w:rsidP="00256B26">
      <w:pPr>
        <w:pStyle w:val="ListParagraph"/>
        <w:spacing w:line="360" w:lineRule="auto"/>
        <w:ind w:left="-90"/>
        <w:jc w:val="center"/>
        <w:rPr>
          <w:rFonts w:cs="Arial"/>
        </w:rPr>
      </w:pPr>
      <w:r w:rsidRPr="00E9169E">
        <w:rPr>
          <w:noProof/>
        </w:rPr>
        <w:drawing>
          <wp:inline distT="0" distB="0" distL="0" distR="0" wp14:anchorId="6356B2FB" wp14:editId="101D23E0">
            <wp:extent cx="3086100" cy="2619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619375"/>
                    </a:xfrm>
                    <a:prstGeom prst="rect">
                      <a:avLst/>
                    </a:prstGeom>
                    <a:noFill/>
                    <a:ln>
                      <a:noFill/>
                    </a:ln>
                  </pic:spPr>
                </pic:pic>
              </a:graphicData>
            </a:graphic>
          </wp:inline>
        </w:drawing>
      </w:r>
    </w:p>
    <w:p w14:paraId="09B04404" w14:textId="7C436E77" w:rsidR="00CB702E" w:rsidRPr="00E9169E" w:rsidRDefault="00167F51" w:rsidP="00167F51">
      <w:pPr>
        <w:pStyle w:val="Caption"/>
        <w:jc w:val="center"/>
        <w:rPr>
          <w:rFonts w:cs="Arial"/>
        </w:rPr>
      </w:pPr>
      <w:bookmarkStart w:id="87" w:name="_Toc37188216"/>
      <w:r>
        <w:t xml:space="preserve">Figure </w:t>
      </w:r>
      <w:fldSimple w:instr=" SEQ Figure \* ARABIC ">
        <w:r w:rsidR="004B3B1C">
          <w:rPr>
            <w:noProof/>
          </w:rPr>
          <w:t>6</w:t>
        </w:r>
      </w:fldSimple>
      <w:r>
        <w:t xml:space="preserve"> </w:t>
      </w:r>
      <w:r w:rsidRPr="004C1E4F">
        <w:t>Output</w:t>
      </w:r>
      <w:r>
        <w:t>-1</w:t>
      </w:r>
      <w:r w:rsidRPr="004C1E4F">
        <w:t xml:space="preserve"> frame-</w:t>
      </w:r>
      <w:r>
        <w:rPr>
          <w:noProof/>
        </w:rPr>
        <w:t>1</w:t>
      </w:r>
      <w:bookmarkEnd w:id="87"/>
    </w:p>
    <w:p w14:paraId="4A2E0FD7" w14:textId="77777777" w:rsidR="00CB702E" w:rsidRPr="00E9169E" w:rsidRDefault="00CB702E" w:rsidP="00256B26">
      <w:pPr>
        <w:pStyle w:val="ListParagraph"/>
        <w:spacing w:line="360" w:lineRule="auto"/>
        <w:ind w:left="-90"/>
        <w:jc w:val="center"/>
        <w:rPr>
          <w:rFonts w:cs="Arial"/>
        </w:rPr>
      </w:pPr>
      <w:r w:rsidRPr="00E9169E">
        <w:rPr>
          <w:noProof/>
        </w:rPr>
        <w:drawing>
          <wp:inline distT="0" distB="0" distL="0" distR="0" wp14:anchorId="48F5EFF0" wp14:editId="1E02A06F">
            <wp:extent cx="3095625" cy="2638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638425"/>
                    </a:xfrm>
                    <a:prstGeom prst="rect">
                      <a:avLst/>
                    </a:prstGeom>
                    <a:noFill/>
                    <a:ln>
                      <a:noFill/>
                    </a:ln>
                  </pic:spPr>
                </pic:pic>
              </a:graphicData>
            </a:graphic>
          </wp:inline>
        </w:drawing>
      </w:r>
    </w:p>
    <w:p w14:paraId="64228265" w14:textId="77CF7DEE" w:rsidR="00CB702E" w:rsidRPr="00E9169E" w:rsidRDefault="00167F51" w:rsidP="00167F51">
      <w:pPr>
        <w:pStyle w:val="Caption"/>
        <w:jc w:val="center"/>
        <w:rPr>
          <w:rFonts w:cs="Arial"/>
        </w:rPr>
      </w:pPr>
      <w:bookmarkStart w:id="88" w:name="_Toc37188217"/>
      <w:r>
        <w:t xml:space="preserve">Figure </w:t>
      </w:r>
      <w:fldSimple w:instr=" SEQ Figure \* ARABIC ">
        <w:r w:rsidR="004B3B1C">
          <w:rPr>
            <w:noProof/>
          </w:rPr>
          <w:t>7</w:t>
        </w:r>
      </w:fldSimple>
      <w:r>
        <w:t xml:space="preserve"> Output</w:t>
      </w:r>
      <w:r w:rsidR="00024929">
        <w:t>-1</w:t>
      </w:r>
      <w:r w:rsidRPr="00E05DAA">
        <w:t xml:space="preserve"> frame-</w:t>
      </w:r>
      <w:r>
        <w:t>2</w:t>
      </w:r>
      <w:bookmarkEnd w:id="88"/>
    </w:p>
    <w:p w14:paraId="1AF14DFC" w14:textId="77777777" w:rsidR="00CB702E" w:rsidRPr="00E9169E" w:rsidRDefault="00CB702E" w:rsidP="00745557">
      <w:pPr>
        <w:pStyle w:val="ListParagraph"/>
        <w:spacing w:line="360" w:lineRule="auto"/>
        <w:ind w:left="-90"/>
        <w:jc w:val="both"/>
        <w:rPr>
          <w:rFonts w:cs="Arial"/>
        </w:rPr>
      </w:pPr>
      <w:r w:rsidRPr="00E9169E">
        <w:rPr>
          <w:rFonts w:cs="Arial"/>
        </w:rPr>
        <w:t>From the pictures as mentioned above we can easily detect the vehicle from the frame.</w:t>
      </w:r>
    </w:p>
    <w:p w14:paraId="3649889A" w14:textId="77777777" w:rsidR="00CB702E" w:rsidRPr="00E9169E" w:rsidRDefault="00CB702E" w:rsidP="00256B26">
      <w:pPr>
        <w:pStyle w:val="ListParagraph"/>
        <w:spacing w:line="360" w:lineRule="auto"/>
        <w:ind w:left="-90"/>
        <w:jc w:val="both"/>
        <w:rPr>
          <w:rFonts w:cs="Arial"/>
        </w:rPr>
      </w:pPr>
    </w:p>
    <w:p w14:paraId="3E0A3D6F" w14:textId="77777777" w:rsidR="00CB702E" w:rsidRPr="00E9169E" w:rsidRDefault="00CB702E" w:rsidP="00256B26">
      <w:pPr>
        <w:pStyle w:val="ListParagraph"/>
        <w:spacing w:line="360" w:lineRule="auto"/>
        <w:ind w:left="-90"/>
        <w:jc w:val="both"/>
        <w:rPr>
          <w:rFonts w:cs="Arial"/>
        </w:rPr>
      </w:pPr>
    </w:p>
    <w:p w14:paraId="29E39BB9" w14:textId="77777777" w:rsidR="00CB702E" w:rsidRPr="00E9169E" w:rsidRDefault="00CB702E" w:rsidP="00256B26">
      <w:pPr>
        <w:pStyle w:val="ListParagraph"/>
        <w:spacing w:line="360" w:lineRule="auto"/>
        <w:ind w:left="-90"/>
        <w:jc w:val="both"/>
        <w:rPr>
          <w:rFonts w:cs="Arial"/>
        </w:rPr>
      </w:pPr>
    </w:p>
    <w:p w14:paraId="1BD9DE3A" w14:textId="77777777" w:rsidR="00CB702E" w:rsidRPr="00E9169E" w:rsidRDefault="00CB702E" w:rsidP="00256B26">
      <w:pPr>
        <w:pStyle w:val="ListParagraph"/>
        <w:spacing w:line="360" w:lineRule="auto"/>
        <w:ind w:left="-90"/>
        <w:jc w:val="both"/>
        <w:rPr>
          <w:rFonts w:cs="Arial"/>
        </w:rPr>
      </w:pPr>
    </w:p>
    <w:p w14:paraId="19364DD8" w14:textId="77777777" w:rsidR="002D5564" w:rsidRDefault="002D5564" w:rsidP="00256B26">
      <w:pPr>
        <w:pStyle w:val="ListParagraph"/>
        <w:spacing w:line="360" w:lineRule="auto"/>
        <w:ind w:left="-90"/>
        <w:jc w:val="both"/>
        <w:rPr>
          <w:rFonts w:cs="Arial"/>
          <w:b/>
          <w:bCs/>
          <w:sz w:val="28"/>
          <w:szCs w:val="28"/>
          <w:u w:val="single"/>
        </w:rPr>
      </w:pPr>
    </w:p>
    <w:p w14:paraId="6BDE95C1" w14:textId="5FD57802" w:rsidR="00CB702E" w:rsidRPr="001F17AE" w:rsidRDefault="00304D8C" w:rsidP="00745557">
      <w:pPr>
        <w:pStyle w:val="ListParagraph"/>
        <w:spacing w:line="360" w:lineRule="auto"/>
        <w:ind w:left="-90"/>
        <w:jc w:val="center"/>
        <w:rPr>
          <w:rFonts w:cs="Arial"/>
          <w:b/>
          <w:bCs/>
          <w:sz w:val="24"/>
          <w:szCs w:val="24"/>
          <w:u w:val="single"/>
        </w:rPr>
      </w:pPr>
      <w:r w:rsidRPr="001F17AE">
        <w:rPr>
          <w:rFonts w:cs="Arial"/>
          <w:b/>
          <w:bCs/>
          <w:sz w:val="24"/>
          <w:szCs w:val="24"/>
          <w:u w:val="single"/>
        </w:rPr>
        <w:lastRenderedPageBreak/>
        <w:t>Image before</w:t>
      </w:r>
      <w:r w:rsidR="00CB702E" w:rsidRPr="001F17AE">
        <w:rPr>
          <w:rFonts w:cs="Arial"/>
          <w:b/>
          <w:bCs/>
          <w:sz w:val="24"/>
          <w:szCs w:val="24"/>
          <w:u w:val="single"/>
        </w:rPr>
        <w:t xml:space="preserve"> applying algorithm (picture captured from video player):</w:t>
      </w:r>
    </w:p>
    <w:p w14:paraId="60BE4997" w14:textId="77777777" w:rsidR="00CB702E" w:rsidRPr="00E9169E" w:rsidRDefault="00CB702E" w:rsidP="00256B26">
      <w:pPr>
        <w:pStyle w:val="ListParagraph"/>
        <w:spacing w:line="360" w:lineRule="auto"/>
        <w:ind w:left="-90"/>
        <w:jc w:val="both"/>
        <w:rPr>
          <w:rFonts w:cs="Arial"/>
        </w:rPr>
      </w:pPr>
      <w:r w:rsidRPr="00E9169E">
        <w:rPr>
          <w:noProof/>
        </w:rPr>
        <w:drawing>
          <wp:inline distT="0" distB="0" distL="0" distR="0" wp14:anchorId="65D1786C" wp14:editId="0EF05B04">
            <wp:extent cx="5679751" cy="3207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4101" cy="3209823"/>
                    </a:xfrm>
                    <a:prstGeom prst="rect">
                      <a:avLst/>
                    </a:prstGeom>
                    <a:noFill/>
                    <a:ln>
                      <a:noFill/>
                    </a:ln>
                  </pic:spPr>
                </pic:pic>
              </a:graphicData>
            </a:graphic>
          </wp:inline>
        </w:drawing>
      </w:r>
    </w:p>
    <w:p w14:paraId="7F19FD85" w14:textId="402CE184" w:rsidR="00CB702E" w:rsidRPr="00E9169E" w:rsidRDefault="00167F51" w:rsidP="00167F51">
      <w:pPr>
        <w:pStyle w:val="Caption"/>
        <w:jc w:val="center"/>
        <w:rPr>
          <w:rFonts w:cs="Arial"/>
        </w:rPr>
      </w:pPr>
      <w:bookmarkStart w:id="89" w:name="_Toc37188218"/>
      <w:r>
        <w:t xml:space="preserve">Figure </w:t>
      </w:r>
      <w:fldSimple w:instr=" SEQ Figure \* ARABIC ">
        <w:r w:rsidR="004B3B1C">
          <w:rPr>
            <w:noProof/>
          </w:rPr>
          <w:t>8</w:t>
        </w:r>
      </w:fldSimple>
      <w:r>
        <w:t xml:space="preserve"> Input</w:t>
      </w:r>
      <w:r w:rsidR="00D13142">
        <w:t>-2</w:t>
      </w:r>
      <w:r>
        <w:t xml:space="preserve"> video frame</w:t>
      </w:r>
      <w:bookmarkEnd w:id="89"/>
    </w:p>
    <w:p w14:paraId="0EACA50B" w14:textId="77777777" w:rsidR="00745557" w:rsidRDefault="00745557" w:rsidP="00745557">
      <w:pPr>
        <w:pStyle w:val="ListParagraph"/>
        <w:spacing w:line="360" w:lineRule="auto"/>
        <w:ind w:left="-90"/>
        <w:jc w:val="center"/>
        <w:rPr>
          <w:rFonts w:cs="Arial"/>
          <w:b/>
          <w:bCs/>
          <w:sz w:val="24"/>
          <w:szCs w:val="24"/>
          <w:u w:val="single"/>
        </w:rPr>
      </w:pPr>
    </w:p>
    <w:p w14:paraId="231FC517" w14:textId="2CE2AA51" w:rsidR="00CB702E" w:rsidRPr="001F17AE" w:rsidRDefault="00CB702E" w:rsidP="00745557">
      <w:pPr>
        <w:pStyle w:val="ListParagraph"/>
        <w:spacing w:line="360" w:lineRule="auto"/>
        <w:ind w:left="-90"/>
        <w:jc w:val="center"/>
        <w:rPr>
          <w:rFonts w:cs="Arial"/>
          <w:b/>
          <w:bCs/>
          <w:sz w:val="24"/>
          <w:szCs w:val="24"/>
          <w:u w:val="single"/>
        </w:rPr>
      </w:pPr>
      <w:r w:rsidRPr="001F17AE">
        <w:rPr>
          <w:rFonts w:cs="Arial"/>
          <w:b/>
          <w:bCs/>
          <w:sz w:val="24"/>
          <w:szCs w:val="24"/>
          <w:u w:val="single"/>
        </w:rPr>
        <w:t>Image</w:t>
      </w:r>
      <w:r w:rsidR="002D5564" w:rsidRPr="001F17AE">
        <w:rPr>
          <w:rFonts w:cs="Arial"/>
          <w:b/>
          <w:bCs/>
          <w:sz w:val="24"/>
          <w:szCs w:val="24"/>
          <w:u w:val="single"/>
        </w:rPr>
        <w:t>-1</w:t>
      </w:r>
      <w:r w:rsidRPr="001F17AE">
        <w:rPr>
          <w:rFonts w:cs="Arial"/>
          <w:b/>
          <w:bCs/>
          <w:sz w:val="24"/>
          <w:szCs w:val="24"/>
          <w:u w:val="single"/>
        </w:rPr>
        <w:t xml:space="preserve"> after applying algorithm (picture from the output):</w:t>
      </w:r>
    </w:p>
    <w:p w14:paraId="59861411" w14:textId="7357BAEF" w:rsidR="00CB702E" w:rsidRDefault="00CB702E" w:rsidP="00256B26">
      <w:pPr>
        <w:pStyle w:val="ListParagraph"/>
        <w:spacing w:line="360" w:lineRule="auto"/>
        <w:ind w:left="-90"/>
        <w:jc w:val="center"/>
        <w:rPr>
          <w:rFonts w:cs="Arial"/>
          <w:b/>
          <w:bCs/>
          <w:sz w:val="28"/>
          <w:szCs w:val="28"/>
          <w:u w:val="single"/>
        </w:rPr>
      </w:pPr>
      <w:r w:rsidRPr="00E9169E">
        <w:rPr>
          <w:noProof/>
        </w:rPr>
        <w:drawing>
          <wp:inline distT="0" distB="0" distL="0" distR="0" wp14:anchorId="63D5DE01" wp14:editId="4E6E47FD">
            <wp:extent cx="5362575" cy="327066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587" cy="3279816"/>
                    </a:xfrm>
                    <a:prstGeom prst="rect">
                      <a:avLst/>
                    </a:prstGeom>
                    <a:noFill/>
                    <a:ln>
                      <a:noFill/>
                    </a:ln>
                  </pic:spPr>
                </pic:pic>
              </a:graphicData>
            </a:graphic>
          </wp:inline>
        </w:drawing>
      </w:r>
    </w:p>
    <w:p w14:paraId="07AB6188" w14:textId="499AECCA" w:rsidR="002D5564" w:rsidRPr="00E9169E" w:rsidRDefault="00167F51" w:rsidP="00D13142">
      <w:pPr>
        <w:pStyle w:val="Caption"/>
        <w:jc w:val="center"/>
        <w:rPr>
          <w:rFonts w:cs="Arial"/>
          <w:b/>
          <w:bCs/>
          <w:sz w:val="28"/>
          <w:szCs w:val="28"/>
          <w:u w:val="single"/>
        </w:rPr>
      </w:pPr>
      <w:bookmarkStart w:id="90" w:name="_Toc37188219"/>
      <w:r>
        <w:t xml:space="preserve">Figure </w:t>
      </w:r>
      <w:fldSimple w:instr=" SEQ Figure \* ARABIC ">
        <w:r w:rsidR="004B3B1C">
          <w:rPr>
            <w:noProof/>
          </w:rPr>
          <w:t>9</w:t>
        </w:r>
      </w:fldSimple>
      <w:r>
        <w:t xml:space="preserve"> Output</w:t>
      </w:r>
      <w:r w:rsidR="00D13142">
        <w:t>-2</w:t>
      </w:r>
      <w:r>
        <w:t xml:space="preserve"> Video frame</w:t>
      </w:r>
      <w:r w:rsidR="00D13142">
        <w:t>-1</w:t>
      </w:r>
      <w:bookmarkEnd w:id="90"/>
    </w:p>
    <w:p w14:paraId="07BCB136" w14:textId="4255DB60" w:rsidR="00CB702E" w:rsidRDefault="00CB702E" w:rsidP="00256B26">
      <w:pPr>
        <w:pStyle w:val="ListParagraph"/>
        <w:spacing w:line="360" w:lineRule="auto"/>
        <w:ind w:left="-90"/>
        <w:jc w:val="center"/>
        <w:rPr>
          <w:rFonts w:cs="Arial"/>
          <w:b/>
          <w:bCs/>
          <w:sz w:val="28"/>
          <w:szCs w:val="28"/>
          <w:u w:val="single"/>
        </w:rPr>
      </w:pPr>
      <w:r w:rsidRPr="00E9169E">
        <w:rPr>
          <w:noProof/>
        </w:rPr>
        <w:lastRenderedPageBreak/>
        <w:drawing>
          <wp:inline distT="0" distB="0" distL="0" distR="0" wp14:anchorId="46D867FA" wp14:editId="7719B583">
            <wp:extent cx="5731510" cy="34905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6CE720B5" w14:textId="109FE87E" w:rsidR="00CB702E" w:rsidRPr="00CA20FE" w:rsidRDefault="00D13142" w:rsidP="00CA20FE">
      <w:pPr>
        <w:pStyle w:val="Caption"/>
        <w:jc w:val="center"/>
        <w:rPr>
          <w:rFonts w:cs="Arial"/>
          <w:b/>
          <w:bCs/>
          <w:sz w:val="28"/>
          <w:szCs w:val="28"/>
          <w:u w:val="single"/>
        </w:rPr>
      </w:pPr>
      <w:bookmarkStart w:id="91" w:name="_Toc37188220"/>
      <w:r>
        <w:t xml:space="preserve">Figure </w:t>
      </w:r>
      <w:fldSimple w:instr=" SEQ Figure \* ARABIC ">
        <w:r w:rsidR="004B3B1C">
          <w:rPr>
            <w:noProof/>
          </w:rPr>
          <w:t>10</w:t>
        </w:r>
      </w:fldSimple>
      <w:r>
        <w:t xml:space="preserve"> </w:t>
      </w:r>
      <w:r w:rsidRPr="00FB36BC">
        <w:t>Output-2 Video frame</w:t>
      </w:r>
      <w:r>
        <w:t>-2</w:t>
      </w:r>
      <w:bookmarkEnd w:id="91"/>
    </w:p>
    <w:p w14:paraId="21EA83FC" w14:textId="65F1382B" w:rsidR="00CB702E" w:rsidRPr="00CA20FE" w:rsidRDefault="00CB702E" w:rsidP="00CA20FE">
      <w:pPr>
        <w:spacing w:line="360" w:lineRule="auto"/>
        <w:rPr>
          <w:rFonts w:cs="Arial"/>
          <w:b/>
          <w:bCs/>
          <w:sz w:val="28"/>
          <w:szCs w:val="28"/>
          <w:u w:val="single"/>
        </w:rPr>
      </w:pPr>
      <w:r w:rsidRPr="00CA20FE">
        <w:rPr>
          <w:rFonts w:cs="Arial"/>
        </w:rPr>
        <w:t>As output of code we can detect the vehicles (cars) from the video frame.</w:t>
      </w:r>
    </w:p>
    <w:p w14:paraId="4ECE6B0C" w14:textId="77777777" w:rsidR="00CA20FE" w:rsidRPr="00FF259A" w:rsidRDefault="00CA20FE" w:rsidP="00CA20FE">
      <w:pPr>
        <w:pStyle w:val="ListParagraph"/>
        <w:spacing w:line="360" w:lineRule="auto"/>
        <w:ind w:left="-90"/>
        <w:jc w:val="center"/>
        <w:rPr>
          <w:rFonts w:cs="Arial"/>
          <w:b/>
          <w:bCs/>
          <w:sz w:val="14"/>
          <w:szCs w:val="14"/>
          <w:u w:val="single"/>
        </w:rPr>
      </w:pPr>
    </w:p>
    <w:p w14:paraId="3CD62FF7" w14:textId="59528BEA" w:rsidR="00CB702E" w:rsidRPr="001F17AE" w:rsidRDefault="00CB702E" w:rsidP="00CA20FE">
      <w:pPr>
        <w:pStyle w:val="ListParagraph"/>
        <w:spacing w:line="360" w:lineRule="auto"/>
        <w:ind w:left="-90"/>
        <w:jc w:val="center"/>
        <w:rPr>
          <w:rFonts w:cs="Arial"/>
          <w:b/>
          <w:bCs/>
          <w:sz w:val="24"/>
          <w:szCs w:val="24"/>
          <w:u w:val="single"/>
        </w:rPr>
      </w:pPr>
      <w:r w:rsidRPr="001F17AE">
        <w:rPr>
          <w:rFonts w:cs="Arial"/>
          <w:b/>
          <w:bCs/>
          <w:sz w:val="24"/>
          <w:szCs w:val="24"/>
          <w:u w:val="single"/>
        </w:rPr>
        <w:t>Image before applying algorithm (picture captured from video player):</w:t>
      </w:r>
    </w:p>
    <w:p w14:paraId="7FFAF343" w14:textId="7C8BECD6" w:rsidR="00CB702E" w:rsidRDefault="00CB702E" w:rsidP="00256B26">
      <w:pPr>
        <w:pStyle w:val="ListParagraph"/>
        <w:spacing w:line="360" w:lineRule="auto"/>
        <w:ind w:left="-90"/>
        <w:jc w:val="center"/>
        <w:rPr>
          <w:rFonts w:cs="Arial"/>
          <w:b/>
          <w:bCs/>
          <w:sz w:val="28"/>
          <w:szCs w:val="28"/>
          <w:u w:val="single"/>
        </w:rPr>
      </w:pPr>
      <w:r w:rsidRPr="00E9169E">
        <w:rPr>
          <w:noProof/>
        </w:rPr>
        <w:drawing>
          <wp:inline distT="0" distB="0" distL="0" distR="0" wp14:anchorId="30555EAC" wp14:editId="6FD0FC9F">
            <wp:extent cx="4324350" cy="2955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a:extLst>
                        <a:ext uri="{28A0092B-C50C-407E-A947-70E740481C1C}">
                          <a14:useLocalDpi xmlns:a14="http://schemas.microsoft.com/office/drawing/2010/main" val="0"/>
                        </a:ext>
                      </a:extLst>
                    </a:blip>
                    <a:srcRect b="10521"/>
                    <a:stretch/>
                  </pic:blipFill>
                  <pic:spPr bwMode="auto">
                    <a:xfrm>
                      <a:off x="0" y="0"/>
                      <a:ext cx="4332178" cy="2961236"/>
                    </a:xfrm>
                    <a:prstGeom prst="rect">
                      <a:avLst/>
                    </a:prstGeom>
                    <a:noFill/>
                    <a:ln>
                      <a:noFill/>
                    </a:ln>
                    <a:extLst>
                      <a:ext uri="{53640926-AAD7-44D8-BBD7-CCE9431645EC}">
                        <a14:shadowObscured xmlns:a14="http://schemas.microsoft.com/office/drawing/2010/main"/>
                      </a:ext>
                    </a:extLst>
                  </pic:spPr>
                </pic:pic>
              </a:graphicData>
            </a:graphic>
          </wp:inline>
        </w:drawing>
      </w:r>
    </w:p>
    <w:p w14:paraId="1F09CA5A" w14:textId="371F2A2F" w:rsidR="002C368D" w:rsidRPr="00E9169E" w:rsidRDefault="002C368D" w:rsidP="002C368D">
      <w:pPr>
        <w:pStyle w:val="Caption"/>
        <w:jc w:val="center"/>
        <w:rPr>
          <w:rFonts w:cs="Arial"/>
          <w:b/>
          <w:bCs/>
          <w:sz w:val="28"/>
          <w:szCs w:val="28"/>
          <w:u w:val="single"/>
        </w:rPr>
      </w:pPr>
      <w:bookmarkStart w:id="92" w:name="_Toc37188221"/>
      <w:r>
        <w:t xml:space="preserve">Figure </w:t>
      </w:r>
      <w:fldSimple w:instr=" SEQ Figure \* ARABIC ">
        <w:r w:rsidR="004B3B1C">
          <w:rPr>
            <w:noProof/>
          </w:rPr>
          <w:t>11</w:t>
        </w:r>
      </w:fldSimple>
      <w:r>
        <w:t xml:space="preserve"> Input-3 frame (Memorial University Road)</w:t>
      </w:r>
      <w:bookmarkEnd w:id="92"/>
    </w:p>
    <w:p w14:paraId="2B05D148" w14:textId="7CC29111" w:rsidR="004C52D4" w:rsidRPr="001F17AE" w:rsidRDefault="00CB702E" w:rsidP="00CD1B02">
      <w:pPr>
        <w:spacing w:line="360" w:lineRule="auto"/>
        <w:jc w:val="center"/>
        <w:rPr>
          <w:rFonts w:cs="Arial"/>
          <w:b/>
          <w:bCs/>
          <w:sz w:val="24"/>
          <w:szCs w:val="24"/>
          <w:u w:val="single"/>
        </w:rPr>
      </w:pPr>
      <w:r w:rsidRPr="001F17AE">
        <w:rPr>
          <w:rFonts w:cs="Arial"/>
          <w:b/>
          <w:bCs/>
          <w:sz w:val="24"/>
          <w:szCs w:val="24"/>
          <w:u w:val="single"/>
        </w:rPr>
        <w:lastRenderedPageBreak/>
        <w:t>Image after applying algorithm (picture from the output):</w:t>
      </w:r>
    </w:p>
    <w:p w14:paraId="644230AE" w14:textId="61214784" w:rsidR="00CB702E" w:rsidRPr="00111275" w:rsidRDefault="00CB702E" w:rsidP="00256B26">
      <w:pPr>
        <w:pStyle w:val="ListParagraph"/>
        <w:spacing w:line="360" w:lineRule="auto"/>
        <w:ind w:left="-90"/>
        <w:jc w:val="center"/>
        <w:rPr>
          <w:rFonts w:cs="Arial"/>
          <w:bCs/>
          <w:sz w:val="28"/>
          <w:szCs w:val="28"/>
          <w:u w:val="single"/>
        </w:rPr>
      </w:pPr>
      <w:r w:rsidRPr="00E9169E">
        <w:rPr>
          <w:noProof/>
        </w:rPr>
        <w:drawing>
          <wp:inline distT="0" distB="0" distL="0" distR="0" wp14:anchorId="4E233D46" wp14:editId="384C39C1">
            <wp:extent cx="4514850" cy="3476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a:extLst>
                        <a:ext uri="{28A0092B-C50C-407E-A947-70E740481C1C}">
                          <a14:useLocalDpi xmlns:a14="http://schemas.microsoft.com/office/drawing/2010/main" val="0"/>
                        </a:ext>
                      </a:extLst>
                    </a:blip>
                    <a:srcRect r="1455" b="20874"/>
                    <a:stretch/>
                  </pic:blipFill>
                  <pic:spPr bwMode="auto">
                    <a:xfrm>
                      <a:off x="0" y="0"/>
                      <a:ext cx="4521216" cy="3481527"/>
                    </a:xfrm>
                    <a:prstGeom prst="rect">
                      <a:avLst/>
                    </a:prstGeom>
                    <a:noFill/>
                    <a:ln>
                      <a:noFill/>
                    </a:ln>
                    <a:extLst>
                      <a:ext uri="{53640926-AAD7-44D8-BBD7-CCE9431645EC}">
                        <a14:shadowObscured xmlns:a14="http://schemas.microsoft.com/office/drawing/2010/main"/>
                      </a:ext>
                    </a:extLst>
                  </pic:spPr>
                </pic:pic>
              </a:graphicData>
            </a:graphic>
          </wp:inline>
        </w:drawing>
      </w:r>
    </w:p>
    <w:p w14:paraId="5877B4B1" w14:textId="49F68E1E" w:rsidR="00CB702E" w:rsidRPr="00E9169E" w:rsidRDefault="002C368D" w:rsidP="002C368D">
      <w:pPr>
        <w:pStyle w:val="Caption"/>
        <w:jc w:val="center"/>
        <w:rPr>
          <w:rFonts w:cs="Arial"/>
          <w:b/>
          <w:bCs/>
          <w:sz w:val="28"/>
          <w:szCs w:val="28"/>
          <w:u w:val="single"/>
        </w:rPr>
      </w:pPr>
      <w:bookmarkStart w:id="93" w:name="_Toc37188222"/>
      <w:r>
        <w:t xml:space="preserve">Figure </w:t>
      </w:r>
      <w:fldSimple w:instr=" SEQ Figure \* ARABIC ">
        <w:r w:rsidR="004B3B1C">
          <w:rPr>
            <w:noProof/>
          </w:rPr>
          <w:t>12</w:t>
        </w:r>
      </w:fldSimple>
      <w:r>
        <w:t xml:space="preserve"> Output 3 Frame (Memorial University Road) – False Output detected by the algorithm</w:t>
      </w:r>
      <w:bookmarkEnd w:id="93"/>
    </w:p>
    <w:p w14:paraId="29881740" w14:textId="77777777" w:rsidR="00CD1B02" w:rsidRDefault="00CD1B02" w:rsidP="00256B26">
      <w:pPr>
        <w:pStyle w:val="ListParagraph"/>
        <w:spacing w:line="360" w:lineRule="auto"/>
        <w:ind w:left="-90"/>
        <w:jc w:val="both"/>
        <w:rPr>
          <w:rFonts w:cs="Arial"/>
          <w:bCs/>
        </w:rPr>
      </w:pPr>
    </w:p>
    <w:p w14:paraId="783C6F09" w14:textId="56C6F3E9" w:rsidR="00CB702E" w:rsidRPr="00E9169E" w:rsidRDefault="00111275" w:rsidP="00256B26">
      <w:pPr>
        <w:pStyle w:val="ListParagraph"/>
        <w:spacing w:line="360" w:lineRule="auto"/>
        <w:ind w:left="-90"/>
        <w:jc w:val="both"/>
        <w:rPr>
          <w:rFonts w:cs="Arial"/>
          <w:b/>
          <w:bCs/>
          <w:sz w:val="28"/>
          <w:szCs w:val="28"/>
          <w:u w:val="single"/>
        </w:rPr>
      </w:pPr>
      <w:r w:rsidRPr="00141500">
        <w:rPr>
          <w:rFonts w:cs="Arial"/>
          <w:bCs/>
        </w:rPr>
        <w:t xml:space="preserve">The last derived output </w:t>
      </w:r>
      <w:r w:rsidR="00772A17">
        <w:rPr>
          <w:rFonts w:cs="Arial"/>
          <w:bCs/>
        </w:rPr>
        <w:t>is</w:t>
      </w:r>
      <w:r w:rsidRPr="00141500">
        <w:rPr>
          <w:rFonts w:cs="Arial"/>
          <w:bCs/>
        </w:rPr>
        <w:t xml:space="preserve"> falsely identified.</w:t>
      </w:r>
      <w:r w:rsidR="00C70CB1" w:rsidRPr="00141500">
        <w:rPr>
          <w:rFonts w:cs="Arial"/>
          <w:bCs/>
        </w:rPr>
        <w:t xml:space="preserve"> </w:t>
      </w:r>
      <w:r w:rsidRPr="00141500">
        <w:rPr>
          <w:rFonts w:cs="Arial"/>
          <w:bCs/>
        </w:rPr>
        <w:t xml:space="preserve">The recognized objects are not car-type. They resemble </w:t>
      </w:r>
      <w:proofErr w:type="gramStart"/>
      <w:r w:rsidR="00956792">
        <w:rPr>
          <w:rFonts w:cs="Arial"/>
          <w:bCs/>
        </w:rPr>
        <w:t xml:space="preserve">some kind of </w:t>
      </w:r>
      <w:r w:rsidRPr="00141500">
        <w:rPr>
          <w:rFonts w:cs="Arial"/>
          <w:bCs/>
        </w:rPr>
        <w:t>car</w:t>
      </w:r>
      <w:proofErr w:type="gramEnd"/>
      <w:r w:rsidR="00F51B0B">
        <w:rPr>
          <w:rFonts w:cs="Arial"/>
          <w:bCs/>
        </w:rPr>
        <w:t xml:space="preserve"> </w:t>
      </w:r>
      <w:r w:rsidR="00923F32">
        <w:rPr>
          <w:rFonts w:cs="Arial"/>
          <w:bCs/>
        </w:rPr>
        <w:t>having</w:t>
      </w:r>
      <w:r w:rsidR="00F51B0B">
        <w:rPr>
          <w:rFonts w:cs="Arial"/>
          <w:bCs/>
        </w:rPr>
        <w:t xml:space="preserve"> bonnet</w:t>
      </w:r>
      <w:r w:rsidRPr="00141500">
        <w:rPr>
          <w:rFonts w:cs="Arial"/>
          <w:bCs/>
        </w:rPr>
        <w:t xml:space="preserve">. The reason behind such bug is </w:t>
      </w:r>
      <w:r w:rsidR="00141500">
        <w:rPr>
          <w:rFonts w:cs="Arial"/>
          <w:bCs/>
        </w:rPr>
        <w:t>the</w:t>
      </w:r>
      <w:r w:rsidRPr="00141500">
        <w:rPr>
          <w:rFonts w:cs="Arial"/>
          <w:bCs/>
        </w:rPr>
        <w:t xml:space="preserve"> dataset</w:t>
      </w:r>
      <w:r w:rsidR="00141500">
        <w:rPr>
          <w:rFonts w:cs="Arial"/>
          <w:bCs/>
        </w:rPr>
        <w:t xml:space="preserve"> we have</w:t>
      </w:r>
      <w:r w:rsidRPr="00141500">
        <w:rPr>
          <w:rFonts w:cs="Arial"/>
          <w:bCs/>
        </w:rPr>
        <w:t xml:space="preserve"> used.</w:t>
      </w:r>
    </w:p>
    <w:p w14:paraId="00D30E12" w14:textId="77777777" w:rsidR="00CD1B02" w:rsidRDefault="00CD1B02" w:rsidP="00256B26">
      <w:pPr>
        <w:pStyle w:val="ListParagraph"/>
        <w:spacing w:line="360" w:lineRule="auto"/>
        <w:ind w:left="-90"/>
        <w:jc w:val="both"/>
        <w:rPr>
          <w:rFonts w:cs="Arial"/>
          <w:b/>
          <w:bCs/>
          <w:sz w:val="24"/>
          <w:szCs w:val="24"/>
          <w:u w:val="single"/>
        </w:rPr>
      </w:pPr>
    </w:p>
    <w:p w14:paraId="2328A7DE" w14:textId="77777777" w:rsidR="00CD1B02" w:rsidRDefault="00CD1B02" w:rsidP="00256B26">
      <w:pPr>
        <w:pStyle w:val="ListParagraph"/>
        <w:spacing w:line="360" w:lineRule="auto"/>
        <w:ind w:left="-90"/>
        <w:jc w:val="both"/>
        <w:rPr>
          <w:rFonts w:cs="Arial"/>
          <w:b/>
          <w:bCs/>
          <w:sz w:val="24"/>
          <w:szCs w:val="24"/>
          <w:u w:val="single"/>
        </w:rPr>
      </w:pPr>
    </w:p>
    <w:p w14:paraId="084E8BD2" w14:textId="77777777" w:rsidR="00CD1B02" w:rsidRDefault="00CD1B02" w:rsidP="00256B26">
      <w:pPr>
        <w:pStyle w:val="ListParagraph"/>
        <w:spacing w:line="360" w:lineRule="auto"/>
        <w:ind w:left="-90"/>
        <w:jc w:val="both"/>
        <w:rPr>
          <w:rFonts w:cs="Arial"/>
          <w:b/>
          <w:bCs/>
          <w:sz w:val="24"/>
          <w:szCs w:val="24"/>
          <w:u w:val="single"/>
        </w:rPr>
      </w:pPr>
    </w:p>
    <w:p w14:paraId="41FB7AB1" w14:textId="77777777" w:rsidR="00CD1B02" w:rsidRDefault="00CD1B02" w:rsidP="00256B26">
      <w:pPr>
        <w:pStyle w:val="ListParagraph"/>
        <w:spacing w:line="360" w:lineRule="auto"/>
        <w:ind w:left="-90"/>
        <w:jc w:val="both"/>
        <w:rPr>
          <w:rFonts w:cs="Arial"/>
          <w:b/>
          <w:bCs/>
          <w:sz w:val="24"/>
          <w:szCs w:val="24"/>
          <w:u w:val="single"/>
        </w:rPr>
      </w:pPr>
    </w:p>
    <w:p w14:paraId="4D924758" w14:textId="77777777" w:rsidR="00CD1B02" w:rsidRDefault="00CD1B02" w:rsidP="00256B26">
      <w:pPr>
        <w:pStyle w:val="ListParagraph"/>
        <w:spacing w:line="360" w:lineRule="auto"/>
        <w:ind w:left="-90"/>
        <w:jc w:val="both"/>
        <w:rPr>
          <w:rFonts w:cs="Arial"/>
          <w:b/>
          <w:bCs/>
          <w:sz w:val="24"/>
          <w:szCs w:val="24"/>
          <w:u w:val="single"/>
        </w:rPr>
      </w:pPr>
    </w:p>
    <w:p w14:paraId="32EADBF7" w14:textId="77777777" w:rsidR="00CD1B02" w:rsidRDefault="00CD1B02" w:rsidP="00256B26">
      <w:pPr>
        <w:pStyle w:val="ListParagraph"/>
        <w:spacing w:line="360" w:lineRule="auto"/>
        <w:ind w:left="-90"/>
        <w:jc w:val="both"/>
        <w:rPr>
          <w:rFonts w:cs="Arial"/>
          <w:b/>
          <w:bCs/>
          <w:sz w:val="24"/>
          <w:szCs w:val="24"/>
          <w:u w:val="single"/>
        </w:rPr>
      </w:pPr>
    </w:p>
    <w:p w14:paraId="2234DBFA" w14:textId="77777777" w:rsidR="00CD1B02" w:rsidRDefault="00CD1B02" w:rsidP="00256B26">
      <w:pPr>
        <w:pStyle w:val="ListParagraph"/>
        <w:spacing w:line="360" w:lineRule="auto"/>
        <w:ind w:left="-90"/>
        <w:jc w:val="both"/>
        <w:rPr>
          <w:rFonts w:cs="Arial"/>
          <w:b/>
          <w:bCs/>
          <w:sz w:val="24"/>
          <w:szCs w:val="24"/>
          <w:u w:val="single"/>
        </w:rPr>
      </w:pPr>
    </w:p>
    <w:p w14:paraId="381AC37C" w14:textId="77777777" w:rsidR="00CD1B02" w:rsidRDefault="00CD1B02" w:rsidP="00256B26">
      <w:pPr>
        <w:pStyle w:val="ListParagraph"/>
        <w:spacing w:line="360" w:lineRule="auto"/>
        <w:ind w:left="-90"/>
        <w:jc w:val="both"/>
        <w:rPr>
          <w:rFonts w:cs="Arial"/>
          <w:b/>
          <w:bCs/>
          <w:sz w:val="24"/>
          <w:szCs w:val="24"/>
          <w:u w:val="single"/>
        </w:rPr>
      </w:pPr>
    </w:p>
    <w:p w14:paraId="6A8936EA" w14:textId="77777777" w:rsidR="00CD1B02" w:rsidRDefault="00CD1B02" w:rsidP="00256B26">
      <w:pPr>
        <w:pStyle w:val="ListParagraph"/>
        <w:spacing w:line="360" w:lineRule="auto"/>
        <w:ind w:left="-90"/>
        <w:jc w:val="both"/>
        <w:rPr>
          <w:rFonts w:cs="Arial"/>
          <w:b/>
          <w:bCs/>
          <w:sz w:val="24"/>
          <w:szCs w:val="24"/>
          <w:u w:val="single"/>
        </w:rPr>
      </w:pPr>
    </w:p>
    <w:p w14:paraId="725D9C74" w14:textId="77777777" w:rsidR="00CD1B02" w:rsidRDefault="00CD1B02" w:rsidP="00CD1B02">
      <w:pPr>
        <w:spacing w:line="360" w:lineRule="auto"/>
        <w:jc w:val="both"/>
        <w:rPr>
          <w:rFonts w:cs="Arial"/>
          <w:b/>
          <w:bCs/>
          <w:sz w:val="24"/>
          <w:szCs w:val="24"/>
          <w:u w:val="single"/>
        </w:rPr>
      </w:pPr>
    </w:p>
    <w:p w14:paraId="6827E1BC" w14:textId="293C4823" w:rsidR="00CB702E" w:rsidRPr="00CD1B02" w:rsidRDefault="00574493" w:rsidP="00CD1B02">
      <w:pPr>
        <w:spacing w:line="360" w:lineRule="auto"/>
        <w:jc w:val="center"/>
        <w:rPr>
          <w:rFonts w:cs="Arial"/>
          <w:b/>
          <w:bCs/>
          <w:sz w:val="24"/>
          <w:szCs w:val="24"/>
          <w:u w:val="single"/>
        </w:rPr>
      </w:pPr>
      <w:r w:rsidRPr="00CD1B02">
        <w:rPr>
          <w:rFonts w:cs="Arial"/>
          <w:b/>
          <w:bCs/>
          <w:sz w:val="24"/>
          <w:szCs w:val="24"/>
          <w:u w:val="single"/>
        </w:rPr>
        <w:lastRenderedPageBreak/>
        <w:t>Image before</w:t>
      </w:r>
      <w:r w:rsidR="00CB702E" w:rsidRPr="00CD1B02">
        <w:rPr>
          <w:rFonts w:cs="Arial"/>
          <w:b/>
          <w:bCs/>
          <w:sz w:val="24"/>
          <w:szCs w:val="24"/>
          <w:u w:val="single"/>
        </w:rPr>
        <w:t xml:space="preserve"> applying algorithm (picture captured from video player):</w:t>
      </w:r>
    </w:p>
    <w:p w14:paraId="5D0BD8F0" w14:textId="77777777" w:rsidR="00CB702E" w:rsidRPr="001F17AE" w:rsidRDefault="00CB702E" w:rsidP="00256B26">
      <w:pPr>
        <w:pStyle w:val="ListParagraph"/>
        <w:spacing w:line="360" w:lineRule="auto"/>
        <w:ind w:left="-90"/>
        <w:jc w:val="center"/>
        <w:rPr>
          <w:rFonts w:cs="Arial"/>
          <w:b/>
          <w:bCs/>
          <w:sz w:val="24"/>
          <w:szCs w:val="24"/>
          <w:u w:val="single"/>
        </w:rPr>
      </w:pPr>
      <w:r w:rsidRPr="001F17AE">
        <w:rPr>
          <w:noProof/>
          <w:sz w:val="24"/>
          <w:szCs w:val="24"/>
        </w:rPr>
        <w:drawing>
          <wp:inline distT="0" distB="0" distL="0" distR="0" wp14:anchorId="4B1B5E22" wp14:editId="2A3E6C30">
            <wp:extent cx="5012391" cy="281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7924" cy="2822512"/>
                    </a:xfrm>
                    <a:prstGeom prst="rect">
                      <a:avLst/>
                    </a:prstGeom>
                  </pic:spPr>
                </pic:pic>
              </a:graphicData>
            </a:graphic>
          </wp:inline>
        </w:drawing>
      </w:r>
    </w:p>
    <w:p w14:paraId="2A8E61C1" w14:textId="2C40AC14" w:rsidR="00CB702E" w:rsidRDefault="00C349B0" w:rsidP="00C349B0">
      <w:pPr>
        <w:pStyle w:val="Caption"/>
        <w:jc w:val="center"/>
      </w:pPr>
      <w:bookmarkStart w:id="94" w:name="_Toc37188223"/>
      <w:r>
        <w:t xml:space="preserve">Figure </w:t>
      </w:r>
      <w:fldSimple w:instr=" SEQ Figure \* ARABIC ">
        <w:r w:rsidR="004B3B1C">
          <w:rPr>
            <w:noProof/>
          </w:rPr>
          <w:t>13</w:t>
        </w:r>
      </w:fldSimple>
      <w:r>
        <w:t xml:space="preserve"> Input-4 Video </w:t>
      </w:r>
      <w:proofErr w:type="gramStart"/>
      <w:r>
        <w:t>Frame(</w:t>
      </w:r>
      <w:proofErr w:type="gramEnd"/>
      <w:r>
        <w:t>Memorial University-UC-food Court)</w:t>
      </w:r>
      <w:bookmarkEnd w:id="94"/>
    </w:p>
    <w:p w14:paraId="444F6CA6" w14:textId="77777777" w:rsidR="00CD1B02" w:rsidRPr="00CD1B02" w:rsidRDefault="00CD1B02" w:rsidP="00CD1B02"/>
    <w:p w14:paraId="3348F88A" w14:textId="62B9AB19" w:rsidR="00CB702E" w:rsidRPr="00E9169E" w:rsidRDefault="00CB702E" w:rsidP="00CD1B02">
      <w:pPr>
        <w:pStyle w:val="ListParagraph"/>
        <w:spacing w:line="360" w:lineRule="auto"/>
        <w:ind w:left="-90"/>
        <w:jc w:val="center"/>
        <w:rPr>
          <w:rFonts w:cs="Arial"/>
          <w:b/>
          <w:bCs/>
          <w:sz w:val="28"/>
          <w:szCs w:val="28"/>
          <w:u w:val="single"/>
        </w:rPr>
      </w:pPr>
      <w:r w:rsidRPr="001F17AE">
        <w:rPr>
          <w:rFonts w:cs="Arial"/>
          <w:b/>
          <w:bCs/>
          <w:sz w:val="24"/>
          <w:szCs w:val="24"/>
          <w:u w:val="single"/>
        </w:rPr>
        <w:t>Image after applying algorithm (picture from the output):</w:t>
      </w:r>
    </w:p>
    <w:p w14:paraId="192683A7" w14:textId="77777777" w:rsidR="00CB702E" w:rsidRPr="00E9169E" w:rsidRDefault="00CB702E" w:rsidP="00CB53C1">
      <w:pPr>
        <w:pStyle w:val="ListParagraph"/>
        <w:spacing w:line="360" w:lineRule="auto"/>
        <w:ind w:left="630"/>
        <w:jc w:val="both"/>
        <w:rPr>
          <w:rFonts w:cs="Arial"/>
        </w:rPr>
      </w:pPr>
      <w:r w:rsidRPr="00E9169E">
        <w:rPr>
          <w:noProof/>
        </w:rPr>
        <w:drawing>
          <wp:inline distT="0" distB="0" distL="0" distR="0" wp14:anchorId="6A705593" wp14:editId="7135050D">
            <wp:extent cx="5124450" cy="2882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8292" cy="2884593"/>
                    </a:xfrm>
                    <a:prstGeom prst="rect">
                      <a:avLst/>
                    </a:prstGeom>
                    <a:noFill/>
                    <a:ln>
                      <a:noFill/>
                    </a:ln>
                  </pic:spPr>
                </pic:pic>
              </a:graphicData>
            </a:graphic>
          </wp:inline>
        </w:drawing>
      </w:r>
    </w:p>
    <w:p w14:paraId="75955E2E" w14:textId="37C0085F" w:rsidR="00CB702E" w:rsidRPr="00E9169E" w:rsidRDefault="00B27562" w:rsidP="00B27562">
      <w:pPr>
        <w:pStyle w:val="Caption"/>
        <w:jc w:val="center"/>
        <w:rPr>
          <w:rFonts w:cs="Arial"/>
        </w:rPr>
      </w:pPr>
      <w:bookmarkStart w:id="95" w:name="_Toc37188224"/>
      <w:r>
        <w:t xml:space="preserve">Figure </w:t>
      </w:r>
      <w:fldSimple w:instr=" SEQ Figure \* ARABIC ">
        <w:r w:rsidR="004B3B1C">
          <w:rPr>
            <w:noProof/>
          </w:rPr>
          <w:t>14</w:t>
        </w:r>
      </w:fldSimple>
      <w:r>
        <w:t xml:space="preserve"> Output 4</w:t>
      </w:r>
      <w:r w:rsidRPr="00AC0203">
        <w:t xml:space="preserve"> Video </w:t>
      </w:r>
      <w:r w:rsidR="00F4497B" w:rsidRPr="00AC0203">
        <w:t>Frame (</w:t>
      </w:r>
      <w:r w:rsidRPr="00AC0203">
        <w:t>Memorial University-UC-food Court)</w:t>
      </w:r>
      <w:bookmarkEnd w:id="95"/>
    </w:p>
    <w:p w14:paraId="7E4AF39B" w14:textId="34DC1838" w:rsidR="00CB702E" w:rsidRDefault="00CB702E" w:rsidP="00256B26">
      <w:pPr>
        <w:pStyle w:val="ListParagraph"/>
        <w:spacing w:line="360" w:lineRule="auto"/>
        <w:ind w:left="-90"/>
        <w:jc w:val="both"/>
        <w:rPr>
          <w:rFonts w:cs="Arial"/>
        </w:rPr>
      </w:pPr>
    </w:p>
    <w:p w14:paraId="7A99FDAC" w14:textId="6CFA9352" w:rsidR="001F17AE" w:rsidRPr="00D225C0" w:rsidRDefault="001F17AE" w:rsidP="00CD1B02">
      <w:pPr>
        <w:pStyle w:val="Heading2"/>
        <w:spacing w:line="360" w:lineRule="auto"/>
        <w:rPr>
          <w:smallCaps w:val="0"/>
        </w:rPr>
      </w:pPr>
      <w:bookmarkStart w:id="96" w:name="_Toc37188208"/>
      <w:r w:rsidRPr="00D225C0">
        <w:rPr>
          <w:smallCaps w:val="0"/>
        </w:rPr>
        <w:lastRenderedPageBreak/>
        <w:t>4.2 Discussion and Challenges</w:t>
      </w:r>
      <w:bookmarkEnd w:id="96"/>
      <w:r w:rsidRPr="00D225C0">
        <w:rPr>
          <w:smallCaps w:val="0"/>
        </w:rPr>
        <w:t xml:space="preserve"> </w:t>
      </w:r>
    </w:p>
    <w:p w14:paraId="63F29365" w14:textId="03AEAB12" w:rsidR="004412C3" w:rsidRPr="004412C3" w:rsidRDefault="004412C3" w:rsidP="00176E1B">
      <w:pPr>
        <w:pStyle w:val="ListParagraph"/>
        <w:spacing w:line="360" w:lineRule="auto"/>
        <w:ind w:left="0"/>
        <w:jc w:val="both"/>
        <w:rPr>
          <w:rFonts w:cs="Arial"/>
        </w:rPr>
      </w:pPr>
      <w:r w:rsidRPr="004412C3">
        <w:rPr>
          <w:rFonts w:cs="Arial"/>
        </w:rPr>
        <w:t>Haar cascade is a very old method</w:t>
      </w:r>
      <w:r>
        <w:rPr>
          <w:rFonts w:cs="Arial"/>
        </w:rPr>
        <w:t xml:space="preserve"> which is based on object detection framework. In order to count the bounded </w:t>
      </w:r>
      <w:r w:rsidR="0013567F">
        <w:rPr>
          <w:rFonts w:cs="Arial"/>
        </w:rPr>
        <w:t>rectangles,</w:t>
      </w:r>
      <w:r>
        <w:rPr>
          <w:rFonts w:cs="Arial"/>
        </w:rPr>
        <w:t xml:space="preserve"> we will have to count each frame generated</w:t>
      </w:r>
      <w:r w:rsidR="0066414E">
        <w:rPr>
          <w:rFonts w:cs="Arial"/>
        </w:rPr>
        <w:t>. Since creating a rectangle around moving object is somewhat challenging and thus, the generated rectangle frame</w:t>
      </w:r>
      <w:r w:rsidR="00587741">
        <w:rPr>
          <w:rFonts w:cs="Arial"/>
        </w:rPr>
        <w:t>s are not accurate. Moreover</w:t>
      </w:r>
      <w:r w:rsidR="0013567F">
        <w:rPr>
          <w:rFonts w:cs="Arial"/>
        </w:rPr>
        <w:t>,</w:t>
      </w:r>
      <w:r w:rsidR="00587741">
        <w:rPr>
          <w:rFonts w:cs="Arial"/>
        </w:rPr>
        <w:t xml:space="preserve"> the count of these frames </w:t>
      </w:r>
      <w:proofErr w:type="gramStart"/>
      <w:r w:rsidR="00587741">
        <w:rPr>
          <w:rFonts w:cs="Arial"/>
        </w:rPr>
        <w:t>are</w:t>
      </w:r>
      <w:proofErr w:type="gramEnd"/>
      <w:r w:rsidR="00587741">
        <w:rPr>
          <w:rFonts w:cs="Arial"/>
        </w:rPr>
        <w:t xml:space="preserve"> not exact since these keep on fluctuating</w:t>
      </w:r>
      <w:r w:rsidR="0007451F">
        <w:rPr>
          <w:rFonts w:cs="Arial"/>
        </w:rPr>
        <w:t>. Thus</w:t>
      </w:r>
      <w:r w:rsidR="0013567F">
        <w:rPr>
          <w:rFonts w:cs="Arial"/>
        </w:rPr>
        <w:t>,</w:t>
      </w:r>
      <w:r w:rsidR="0007451F">
        <w:rPr>
          <w:rFonts w:cs="Arial"/>
        </w:rPr>
        <w:t xml:space="preserve"> for just one car, 4 to 5 </w:t>
      </w:r>
      <w:r w:rsidR="00EA501F" w:rsidRPr="00EA501F">
        <w:rPr>
          <w:rFonts w:cs="Arial"/>
        </w:rPr>
        <w:t xml:space="preserve">boundaries </w:t>
      </w:r>
      <w:r w:rsidR="0007451F">
        <w:rPr>
          <w:rFonts w:cs="Arial"/>
        </w:rPr>
        <w:t>are generated</w:t>
      </w:r>
      <w:r w:rsidR="00EA501F">
        <w:rPr>
          <w:rFonts w:cs="Arial"/>
        </w:rPr>
        <w:t xml:space="preserve"> which is incorrect. </w:t>
      </w:r>
      <w:r w:rsidR="00AB2E58">
        <w:rPr>
          <w:rFonts w:cs="Arial"/>
        </w:rPr>
        <w:t xml:space="preserve">This is considered as limitation of this </w:t>
      </w:r>
      <w:r w:rsidR="007A7872">
        <w:rPr>
          <w:rFonts w:cs="Arial"/>
        </w:rPr>
        <w:t>algorithm [</w:t>
      </w:r>
      <w:r w:rsidR="009072F0">
        <w:rPr>
          <w:rFonts w:cs="Arial"/>
        </w:rPr>
        <w:t>10]</w:t>
      </w:r>
      <w:r w:rsidR="00AB2E58">
        <w:rPr>
          <w:rFonts w:cs="Arial"/>
        </w:rPr>
        <w:t>.</w:t>
      </w:r>
      <w:r w:rsidR="0007451F">
        <w:rPr>
          <w:rFonts w:cs="Arial"/>
        </w:rPr>
        <w:t xml:space="preserve"> </w:t>
      </w:r>
      <w:r w:rsidR="00587741">
        <w:rPr>
          <w:rFonts w:cs="Arial"/>
        </w:rPr>
        <w:t xml:space="preserve"> </w:t>
      </w:r>
    </w:p>
    <w:p w14:paraId="60BF5FD0" w14:textId="77777777" w:rsidR="001F17AE" w:rsidRPr="004412C3" w:rsidRDefault="001F17AE" w:rsidP="00176E1B">
      <w:pPr>
        <w:pStyle w:val="ListParagraph"/>
        <w:spacing w:line="360" w:lineRule="auto"/>
        <w:ind w:left="0"/>
        <w:jc w:val="both"/>
        <w:rPr>
          <w:rFonts w:cs="Arial"/>
        </w:rPr>
      </w:pPr>
    </w:p>
    <w:p w14:paraId="6AC1D3BB" w14:textId="3B4E20EC" w:rsidR="00E76437" w:rsidRPr="00E9169E" w:rsidRDefault="00E76437" w:rsidP="00176E1B">
      <w:pPr>
        <w:pStyle w:val="Heading1"/>
        <w:rPr>
          <w:rFonts w:asciiTheme="minorHAnsi" w:hAnsiTheme="minorHAnsi"/>
        </w:rPr>
      </w:pPr>
      <w:bookmarkStart w:id="97" w:name="_Toc37188209"/>
      <w:r w:rsidRPr="00E9169E">
        <w:rPr>
          <w:rFonts w:asciiTheme="minorHAnsi" w:hAnsiTheme="minorHAnsi"/>
        </w:rPr>
        <w:t xml:space="preserve">5. </w:t>
      </w:r>
      <w:r w:rsidR="008B4CCD" w:rsidRPr="00E9169E">
        <w:rPr>
          <w:rFonts w:asciiTheme="minorHAnsi" w:hAnsiTheme="minorHAnsi"/>
        </w:rPr>
        <w:t>conclusion</w:t>
      </w:r>
      <w:bookmarkEnd w:id="97"/>
    </w:p>
    <w:p w14:paraId="3BD8D4C1" w14:textId="77777777" w:rsidR="008B4CCD" w:rsidRPr="00E9169E" w:rsidRDefault="008B4CCD" w:rsidP="00176E1B">
      <w:pPr>
        <w:pStyle w:val="ListParagraph"/>
        <w:spacing w:line="360" w:lineRule="auto"/>
        <w:ind w:left="0"/>
        <w:jc w:val="both"/>
        <w:rPr>
          <w:rFonts w:cs="Arial"/>
        </w:rPr>
      </w:pPr>
      <w:r w:rsidRPr="00E9169E">
        <w:rPr>
          <w:rFonts w:cs="Arial"/>
        </w:rPr>
        <w:t xml:space="preserve">We presented moving vehicle detection method for various vehicle videos in isle-time and high detection rate. The training algorithm used is Cascade Classifier. We have tried that our classifier can distinguish vehicles exactly from the background and we are getting near success in this regard. The configuration was tested for 7 traffic clips and non-traffic clips with different backgrounds at different locations. </w:t>
      </w:r>
    </w:p>
    <w:p w14:paraId="0866B6C6" w14:textId="77777777" w:rsidR="008B4CCD" w:rsidRPr="00E9169E" w:rsidRDefault="008B4CCD" w:rsidP="00176E1B">
      <w:pPr>
        <w:pStyle w:val="ListParagraph"/>
        <w:spacing w:line="360" w:lineRule="auto"/>
        <w:ind w:left="0"/>
        <w:jc w:val="both"/>
        <w:rPr>
          <w:rFonts w:cs="Arial"/>
        </w:rPr>
      </w:pPr>
    </w:p>
    <w:p w14:paraId="677E886B" w14:textId="0A302BAB" w:rsidR="008B4CCD" w:rsidRDefault="008B4CCD" w:rsidP="00176E1B">
      <w:pPr>
        <w:pStyle w:val="ListParagraph"/>
        <w:spacing w:line="360" w:lineRule="auto"/>
        <w:ind w:left="0"/>
        <w:jc w:val="both"/>
        <w:rPr>
          <w:rFonts w:cs="Arial"/>
        </w:rPr>
      </w:pPr>
      <w:r w:rsidRPr="00E9169E">
        <w:rPr>
          <w:rFonts w:cs="Arial"/>
        </w:rPr>
        <w:t>For this system, we get an overall accuracy of 70.52 per cent.</w:t>
      </w:r>
      <w:r w:rsidR="0021705D">
        <w:rPr>
          <w:rFonts w:cs="Arial"/>
        </w:rPr>
        <w:t xml:space="preserve"> Since the rectangular frame around identified object keep on fluctuating, we need to improve our method and terminology used.</w:t>
      </w:r>
      <w:r w:rsidRPr="00E9169E">
        <w:rPr>
          <w:rFonts w:cs="Arial"/>
        </w:rPr>
        <w:t xml:space="preserve"> Accuracy was calculated </w:t>
      </w:r>
      <w:proofErr w:type="gramStart"/>
      <w:r w:rsidRPr="00E9169E">
        <w:rPr>
          <w:rFonts w:cs="Arial"/>
        </w:rPr>
        <w:t>on the basis of</w:t>
      </w:r>
      <w:proofErr w:type="gramEnd"/>
      <w:r w:rsidRPr="00E9169E">
        <w:rPr>
          <w:rFonts w:cs="Arial"/>
        </w:rPr>
        <w:t xml:space="preserve"> vehicle detection and counting. Even if </w:t>
      </w:r>
      <w:r w:rsidR="00F568E8">
        <w:rPr>
          <w:rFonts w:cs="Arial"/>
        </w:rPr>
        <w:t>a few</w:t>
      </w:r>
      <w:r w:rsidRPr="00E9169E">
        <w:rPr>
          <w:rFonts w:cs="Arial"/>
        </w:rPr>
        <w:t xml:space="preserve"> vehicle</w:t>
      </w:r>
      <w:r w:rsidR="00655033">
        <w:rPr>
          <w:rFonts w:cs="Arial"/>
        </w:rPr>
        <w:t>s</w:t>
      </w:r>
      <w:r w:rsidRPr="00E9169E">
        <w:rPr>
          <w:rFonts w:cs="Arial"/>
        </w:rPr>
        <w:t xml:space="preserve"> </w:t>
      </w:r>
      <w:r w:rsidR="00655033">
        <w:rPr>
          <w:rFonts w:cs="Arial"/>
        </w:rPr>
        <w:t>are</w:t>
      </w:r>
      <w:r w:rsidR="00F568E8">
        <w:rPr>
          <w:rFonts w:cs="Arial"/>
        </w:rPr>
        <w:t xml:space="preserve"> </w:t>
      </w:r>
      <w:r w:rsidRPr="00E9169E">
        <w:rPr>
          <w:rFonts w:cs="Arial"/>
        </w:rPr>
        <w:t>detected</w:t>
      </w:r>
      <w:r w:rsidR="00F568E8">
        <w:rPr>
          <w:rFonts w:cs="Arial"/>
        </w:rPr>
        <w:t xml:space="preserve"> and some other</w:t>
      </w:r>
      <w:r w:rsidRPr="00E9169E">
        <w:rPr>
          <w:rFonts w:cs="Arial"/>
        </w:rPr>
        <w:t xml:space="preserve"> vehicle</w:t>
      </w:r>
      <w:r w:rsidR="00F568E8">
        <w:rPr>
          <w:rFonts w:cs="Arial"/>
        </w:rPr>
        <w:t>, present in the same frame of video stream is not</w:t>
      </w:r>
      <w:r w:rsidRPr="00E9169E">
        <w:rPr>
          <w:rFonts w:cs="Arial"/>
        </w:rPr>
        <w:t xml:space="preserve"> detected, the output was considered wrong, regardless of the vehicle</w:t>
      </w:r>
      <w:r w:rsidR="00A2642A">
        <w:rPr>
          <w:rFonts w:cs="Arial"/>
        </w:rPr>
        <w:t xml:space="preserve"> which</w:t>
      </w:r>
      <w:r w:rsidRPr="00E9169E">
        <w:rPr>
          <w:rFonts w:cs="Arial"/>
        </w:rPr>
        <w:t xml:space="preserve"> was properly extracted. </w:t>
      </w:r>
      <w:r w:rsidR="00B24B4B">
        <w:rPr>
          <w:rFonts w:cs="Arial"/>
        </w:rPr>
        <w:t>Also, the c</w:t>
      </w:r>
      <w:r w:rsidRPr="00E9169E">
        <w:rPr>
          <w:rFonts w:cs="Arial"/>
        </w:rPr>
        <w:t>hallenges in multi-view vision systems and various approaches in multi-view systems were examined.</w:t>
      </w:r>
    </w:p>
    <w:p w14:paraId="75080793" w14:textId="5017850B" w:rsidR="00F97973" w:rsidRDefault="00F97973" w:rsidP="00176E1B">
      <w:pPr>
        <w:pStyle w:val="ListParagraph"/>
        <w:spacing w:line="360" w:lineRule="auto"/>
        <w:ind w:left="0"/>
        <w:jc w:val="both"/>
        <w:rPr>
          <w:rFonts w:cs="Arial"/>
        </w:rPr>
      </w:pPr>
    </w:p>
    <w:p w14:paraId="3157CD8A" w14:textId="7F4FB6DB" w:rsidR="00F97973" w:rsidRDefault="00F97973" w:rsidP="00176E1B">
      <w:pPr>
        <w:pStyle w:val="ListParagraph"/>
        <w:spacing w:line="360" w:lineRule="auto"/>
        <w:ind w:left="0"/>
        <w:jc w:val="both"/>
        <w:rPr>
          <w:rFonts w:cs="Arial"/>
        </w:rPr>
      </w:pPr>
    </w:p>
    <w:p w14:paraId="3026E32D" w14:textId="382B0A3C" w:rsidR="00F97973" w:rsidRDefault="00F97973" w:rsidP="00176E1B">
      <w:pPr>
        <w:pStyle w:val="ListParagraph"/>
        <w:spacing w:line="360" w:lineRule="auto"/>
        <w:ind w:left="0"/>
        <w:jc w:val="both"/>
        <w:rPr>
          <w:rFonts w:cs="Arial"/>
        </w:rPr>
      </w:pPr>
    </w:p>
    <w:p w14:paraId="66347C1B" w14:textId="266A4A7A" w:rsidR="00F97973" w:rsidRDefault="00F97973" w:rsidP="00176E1B">
      <w:pPr>
        <w:pStyle w:val="ListParagraph"/>
        <w:spacing w:line="360" w:lineRule="auto"/>
        <w:ind w:left="0"/>
        <w:jc w:val="both"/>
        <w:rPr>
          <w:rFonts w:cs="Arial"/>
        </w:rPr>
      </w:pPr>
    </w:p>
    <w:p w14:paraId="56B7F506" w14:textId="0A990F72" w:rsidR="00F97973" w:rsidRDefault="00F97973" w:rsidP="00176E1B">
      <w:pPr>
        <w:pStyle w:val="ListParagraph"/>
        <w:spacing w:line="360" w:lineRule="auto"/>
        <w:ind w:left="0"/>
        <w:jc w:val="both"/>
        <w:rPr>
          <w:rFonts w:cs="Arial"/>
        </w:rPr>
      </w:pPr>
    </w:p>
    <w:p w14:paraId="2CF242A3" w14:textId="2B72B94E" w:rsidR="00F97973" w:rsidRDefault="00F97973" w:rsidP="00176E1B">
      <w:pPr>
        <w:pStyle w:val="ListParagraph"/>
        <w:spacing w:line="360" w:lineRule="auto"/>
        <w:ind w:left="0"/>
        <w:jc w:val="both"/>
        <w:rPr>
          <w:rFonts w:cs="Arial"/>
        </w:rPr>
      </w:pPr>
    </w:p>
    <w:p w14:paraId="6B3BA70C" w14:textId="77777777" w:rsidR="00F97973" w:rsidRDefault="00F97973" w:rsidP="00176E1B">
      <w:pPr>
        <w:pStyle w:val="ListParagraph"/>
        <w:spacing w:line="360" w:lineRule="auto"/>
        <w:ind w:left="0"/>
        <w:jc w:val="both"/>
        <w:rPr>
          <w:rFonts w:ascii="Arial" w:hAnsi="Arial" w:cs="Arial"/>
        </w:rPr>
      </w:pPr>
    </w:p>
    <w:p w14:paraId="58875FB7" w14:textId="7EA5B055" w:rsidR="00967B53" w:rsidRDefault="00817AA3" w:rsidP="003439FF">
      <w:pPr>
        <w:pStyle w:val="Heading1"/>
      </w:pPr>
      <w:bookmarkStart w:id="98" w:name="_Toc37188210"/>
      <w:r>
        <w:lastRenderedPageBreak/>
        <w:t>6</w:t>
      </w:r>
      <w:r w:rsidR="00967B53">
        <w:t>. References</w:t>
      </w:r>
      <w:bookmarkEnd w:id="98"/>
    </w:p>
    <w:bookmarkEnd w:id="67"/>
    <w:p w14:paraId="7E50B03E" w14:textId="5C6B111D" w:rsidR="00D60AFC" w:rsidRDefault="00D60AFC" w:rsidP="005D5CA0">
      <w:pPr>
        <w:spacing w:after="200"/>
        <w:rPr>
          <w:sz w:val="24"/>
          <w:szCs w:val="24"/>
        </w:rPr>
      </w:pPr>
      <w:r>
        <w:rPr>
          <w:sz w:val="24"/>
          <w:szCs w:val="24"/>
        </w:rPr>
        <w:t>[1]</w:t>
      </w:r>
      <w:r w:rsidR="00184215">
        <w:rPr>
          <w:sz w:val="24"/>
          <w:szCs w:val="24"/>
        </w:rPr>
        <w:t xml:space="preserve"> </w:t>
      </w:r>
      <w:r w:rsidRPr="00D60AFC">
        <w:rPr>
          <w:sz w:val="24"/>
          <w:szCs w:val="24"/>
        </w:rPr>
        <w:t>2020. [Online]. Available: https://www.researchgate.net/publication/323045672_Vehicle_Classification_using_Haar_Cascade_Classifier_Method_in_Traffic_Surveillance_System. [Accessed: 07- Apr- 2020].</w:t>
      </w:r>
    </w:p>
    <w:p w14:paraId="502607B7" w14:textId="1B73651C" w:rsidR="00D60AFC" w:rsidRDefault="004B27BB" w:rsidP="005D5CA0">
      <w:pPr>
        <w:spacing w:after="200"/>
        <w:rPr>
          <w:sz w:val="24"/>
          <w:szCs w:val="24"/>
        </w:rPr>
      </w:pPr>
      <w:r>
        <w:rPr>
          <w:sz w:val="24"/>
          <w:szCs w:val="24"/>
        </w:rPr>
        <w:t>[2]</w:t>
      </w:r>
      <w:r w:rsidR="00205528">
        <w:rPr>
          <w:sz w:val="24"/>
          <w:szCs w:val="24"/>
        </w:rPr>
        <w:t xml:space="preserve"> </w:t>
      </w:r>
      <w:r w:rsidRPr="004B27BB">
        <w:rPr>
          <w:sz w:val="24"/>
          <w:szCs w:val="24"/>
        </w:rPr>
        <w:t>2020. [Online]. Available: https://www.researchgate.net/publication/267272082_Vehicle_Detection_and_Tracking_Techniques_A_Concise_Review. [Accessed: 07- Apr- 2020].</w:t>
      </w:r>
    </w:p>
    <w:p w14:paraId="776C59E8" w14:textId="1CE7FB4B" w:rsidR="002E607E" w:rsidRDefault="00967B53" w:rsidP="005D5CA0">
      <w:pPr>
        <w:spacing w:after="200"/>
        <w:rPr>
          <w:sz w:val="24"/>
          <w:szCs w:val="24"/>
        </w:rPr>
      </w:pPr>
      <w:r w:rsidRPr="000A019B">
        <w:rPr>
          <w:sz w:val="24"/>
          <w:szCs w:val="24"/>
        </w:rPr>
        <w:t>[</w:t>
      </w:r>
      <w:r w:rsidR="00EA12D6">
        <w:rPr>
          <w:sz w:val="24"/>
          <w:szCs w:val="24"/>
        </w:rPr>
        <w:t>3</w:t>
      </w:r>
      <w:r w:rsidRPr="000A019B">
        <w:rPr>
          <w:sz w:val="24"/>
          <w:szCs w:val="24"/>
        </w:rPr>
        <w:t>]</w:t>
      </w:r>
      <w:r w:rsidR="005D5CA0" w:rsidRPr="005D5CA0">
        <w:rPr>
          <w:sz w:val="24"/>
          <w:szCs w:val="24"/>
        </w:rPr>
        <w:t xml:space="preserve">"OpenCV: Cascade Classifier", </w:t>
      </w:r>
      <w:r w:rsidR="005D5CA0" w:rsidRPr="00DB138B">
        <w:rPr>
          <w:i/>
          <w:iCs/>
          <w:sz w:val="24"/>
          <w:szCs w:val="24"/>
        </w:rPr>
        <w:t>Docs.opencv.org</w:t>
      </w:r>
      <w:r w:rsidR="005D5CA0" w:rsidRPr="005D5CA0">
        <w:rPr>
          <w:sz w:val="24"/>
          <w:szCs w:val="24"/>
        </w:rPr>
        <w:t>, 2020. [Online]. Available: https://docs.opencv.org/3.4/db/d28/tutorial_cascade_classifier.html. [Accessed: 07- Apr- 2020].</w:t>
      </w:r>
    </w:p>
    <w:p w14:paraId="0AA02306" w14:textId="78004B34" w:rsidR="00813D98" w:rsidRDefault="00813D98" w:rsidP="005D5CA0">
      <w:pPr>
        <w:spacing w:after="200"/>
        <w:rPr>
          <w:sz w:val="24"/>
          <w:szCs w:val="24"/>
        </w:rPr>
      </w:pPr>
      <w:r>
        <w:rPr>
          <w:sz w:val="24"/>
          <w:szCs w:val="24"/>
        </w:rPr>
        <w:t>[4]</w:t>
      </w:r>
      <w:r w:rsidRPr="00813D98">
        <w:t xml:space="preserve"> </w:t>
      </w:r>
      <w:r w:rsidRPr="00813D98">
        <w:rPr>
          <w:sz w:val="24"/>
          <w:szCs w:val="24"/>
        </w:rPr>
        <w:t>"Computer Vision — Detecting objects using Haar Cascade Classifier", Medium, 2020. [Online]. Available: https://towardsdatascience.com/computer-vision-detecting-objects-using-haar-cascade-classifier-4585472829a9. [Accessed: 07- Apr- 2020].</w:t>
      </w:r>
    </w:p>
    <w:p w14:paraId="3E6DA8AB" w14:textId="31774179" w:rsidR="00643E69" w:rsidRDefault="00643E69" w:rsidP="005D5CA0">
      <w:pPr>
        <w:spacing w:after="200"/>
        <w:rPr>
          <w:sz w:val="24"/>
          <w:szCs w:val="24"/>
        </w:rPr>
      </w:pPr>
      <w:r>
        <w:rPr>
          <w:sz w:val="24"/>
          <w:szCs w:val="24"/>
        </w:rPr>
        <w:t xml:space="preserve">[5] </w:t>
      </w:r>
      <w:r w:rsidRPr="00643E69">
        <w:rPr>
          <w:sz w:val="24"/>
          <w:szCs w:val="24"/>
        </w:rPr>
        <w:t xml:space="preserve">B. Momin and T. </w:t>
      </w:r>
      <w:proofErr w:type="spellStart"/>
      <w:r w:rsidRPr="00643E69">
        <w:rPr>
          <w:sz w:val="24"/>
          <w:szCs w:val="24"/>
        </w:rPr>
        <w:t>Mujawar</w:t>
      </w:r>
      <w:proofErr w:type="spellEnd"/>
      <w:r w:rsidRPr="00643E69">
        <w:rPr>
          <w:sz w:val="24"/>
          <w:szCs w:val="24"/>
        </w:rPr>
        <w:t>, "Vehicle detection and Attribute based search of vehicles in video surveillance system", 2015 International Conference on Circuit, Power and Computing Technologies, 2020. [Accessed 7 April 2020].</w:t>
      </w:r>
    </w:p>
    <w:p w14:paraId="471781DE" w14:textId="282BADDF" w:rsidR="00355B66" w:rsidRDefault="00F27E2D" w:rsidP="005D5CA0">
      <w:pPr>
        <w:spacing w:after="200"/>
        <w:rPr>
          <w:sz w:val="24"/>
          <w:szCs w:val="24"/>
        </w:rPr>
      </w:pPr>
      <w:r>
        <w:rPr>
          <w:sz w:val="24"/>
          <w:szCs w:val="24"/>
        </w:rPr>
        <w:t xml:space="preserve">[6] </w:t>
      </w:r>
      <w:r w:rsidR="004A31A8" w:rsidRPr="004A31A8">
        <w:rPr>
          <w:sz w:val="24"/>
          <w:szCs w:val="24"/>
        </w:rPr>
        <w:t xml:space="preserve">B. </w:t>
      </w:r>
      <w:proofErr w:type="spellStart"/>
      <w:r w:rsidR="004A31A8" w:rsidRPr="004A31A8">
        <w:rPr>
          <w:sz w:val="24"/>
          <w:szCs w:val="24"/>
        </w:rPr>
        <w:t>Pawar</w:t>
      </w:r>
      <w:proofErr w:type="spellEnd"/>
      <w:r w:rsidR="004A31A8" w:rsidRPr="004A31A8">
        <w:rPr>
          <w:sz w:val="24"/>
          <w:szCs w:val="24"/>
        </w:rPr>
        <w:t xml:space="preserve">, V. </w:t>
      </w:r>
      <w:proofErr w:type="spellStart"/>
      <w:r w:rsidR="004A31A8" w:rsidRPr="004A31A8">
        <w:rPr>
          <w:sz w:val="24"/>
          <w:szCs w:val="24"/>
        </w:rPr>
        <w:t>Humbe</w:t>
      </w:r>
      <w:proofErr w:type="spellEnd"/>
      <w:r w:rsidR="004A31A8" w:rsidRPr="004A31A8">
        <w:rPr>
          <w:sz w:val="24"/>
          <w:szCs w:val="24"/>
        </w:rPr>
        <w:t xml:space="preserve"> and L. </w:t>
      </w:r>
      <w:proofErr w:type="spellStart"/>
      <w:r w:rsidR="004A31A8" w:rsidRPr="004A31A8">
        <w:rPr>
          <w:sz w:val="24"/>
          <w:szCs w:val="24"/>
        </w:rPr>
        <w:t>Kundnani</w:t>
      </w:r>
      <w:proofErr w:type="spellEnd"/>
      <w:r w:rsidR="004A31A8" w:rsidRPr="004A31A8">
        <w:rPr>
          <w:sz w:val="24"/>
          <w:szCs w:val="24"/>
        </w:rPr>
        <w:t>, "Morphology Based Moving Vehicle Detection", 2020. [Accessed 7 April 2020].</w:t>
      </w:r>
    </w:p>
    <w:p w14:paraId="7E747779" w14:textId="7C3D46B4" w:rsidR="00DB138B" w:rsidRDefault="00DB138B" w:rsidP="005D5CA0">
      <w:pPr>
        <w:spacing w:after="200"/>
        <w:rPr>
          <w:sz w:val="24"/>
          <w:szCs w:val="24"/>
        </w:rPr>
      </w:pPr>
      <w:r>
        <w:rPr>
          <w:sz w:val="24"/>
          <w:szCs w:val="24"/>
        </w:rPr>
        <w:t>[</w:t>
      </w:r>
      <w:r w:rsidR="00464A3F">
        <w:rPr>
          <w:sz w:val="24"/>
          <w:szCs w:val="24"/>
        </w:rPr>
        <w:t>7</w:t>
      </w:r>
      <w:r>
        <w:rPr>
          <w:sz w:val="24"/>
          <w:szCs w:val="24"/>
        </w:rPr>
        <w:t xml:space="preserve">] </w:t>
      </w:r>
      <w:r w:rsidRPr="00DB138B">
        <w:rPr>
          <w:sz w:val="24"/>
          <w:szCs w:val="24"/>
        </w:rPr>
        <w:t xml:space="preserve">"OpenCV: Cascade Classifier", </w:t>
      </w:r>
      <w:r w:rsidRPr="00DB138B">
        <w:rPr>
          <w:i/>
          <w:iCs/>
          <w:sz w:val="24"/>
          <w:szCs w:val="24"/>
        </w:rPr>
        <w:t>Docs.opencv.org</w:t>
      </w:r>
      <w:r w:rsidRPr="00DB138B">
        <w:rPr>
          <w:sz w:val="24"/>
          <w:szCs w:val="24"/>
        </w:rPr>
        <w:t>, 2020. [Online]. Available: https://docs.opencv.org/3.4/db/d28/tutorial_cascade_classifier.html. [Accessed: 07- Apr- 2020].</w:t>
      </w:r>
    </w:p>
    <w:p w14:paraId="6341371D" w14:textId="71F44DF5" w:rsidR="009C4ECE" w:rsidRDefault="006A3CB6" w:rsidP="009C4ECE">
      <w:pPr>
        <w:spacing w:after="200"/>
        <w:rPr>
          <w:sz w:val="24"/>
          <w:szCs w:val="24"/>
        </w:rPr>
      </w:pPr>
      <w:r>
        <w:rPr>
          <w:sz w:val="24"/>
          <w:szCs w:val="24"/>
        </w:rPr>
        <w:t xml:space="preserve">[8] </w:t>
      </w:r>
      <w:r w:rsidRPr="006A3CB6">
        <w:rPr>
          <w:sz w:val="24"/>
          <w:szCs w:val="24"/>
        </w:rPr>
        <w:t>Engineeringbigdata.com, 2020. [Online]. Available: https://www.engineeringbigdata.com/vehicle-detection-opencv-python-cv2/. [Accessed: 07- Apr- 2020].</w:t>
      </w:r>
    </w:p>
    <w:p w14:paraId="73A65E12" w14:textId="69D06B3C" w:rsidR="00767357" w:rsidRDefault="00767357" w:rsidP="009C4ECE">
      <w:pPr>
        <w:spacing w:after="200"/>
        <w:rPr>
          <w:sz w:val="24"/>
          <w:szCs w:val="24"/>
        </w:rPr>
      </w:pPr>
      <w:r>
        <w:rPr>
          <w:sz w:val="24"/>
          <w:szCs w:val="24"/>
        </w:rPr>
        <w:t xml:space="preserve">[9] </w:t>
      </w:r>
      <w:r w:rsidRPr="00767357">
        <w:rPr>
          <w:sz w:val="24"/>
          <w:szCs w:val="24"/>
        </w:rPr>
        <w:t>S. S and D. R, "A Review on Video Based Vehicle Detection, Recognition and Tracking", 3rd IEEE International Conference on Computational Systems and Information Technology for Sustainable Solutions 2018, 2018. [Accessed 7 April 2020].</w:t>
      </w:r>
    </w:p>
    <w:p w14:paraId="7BAECB8A" w14:textId="7E7E59D7" w:rsidR="009072F0" w:rsidRDefault="009072F0" w:rsidP="009C4ECE">
      <w:pPr>
        <w:spacing w:after="200"/>
        <w:rPr>
          <w:sz w:val="24"/>
          <w:szCs w:val="24"/>
        </w:rPr>
      </w:pPr>
      <w:r>
        <w:rPr>
          <w:sz w:val="24"/>
          <w:szCs w:val="24"/>
        </w:rPr>
        <w:t xml:space="preserve">[10] </w:t>
      </w:r>
      <w:r w:rsidRPr="009072F0">
        <w:rPr>
          <w:sz w:val="24"/>
          <w:szCs w:val="24"/>
        </w:rPr>
        <w:t>Y. Qu, L. Jiang, and X. Guo, "Moving Vehicle Detection with Convolutional Networks in UAV Videos", 2016 The 2nd International Conference on Control, Automation and Robotics, 2020. [Accessed 7 April 2020].</w:t>
      </w:r>
    </w:p>
    <w:sectPr w:rsidR="009072F0" w:rsidSect="00C10733">
      <w:footerReference w:type="default" r:id="rId33"/>
      <w:headerReference w:type="first" r:id="rId34"/>
      <w:footerReference w:type="first" r:id="rId35"/>
      <w:type w:val="continuous"/>
      <w:pgSz w:w="12240" w:h="15840"/>
      <w:pgMar w:top="1560" w:right="1440" w:bottom="1418" w:left="153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FBDEB" w14:textId="77777777" w:rsidR="009B0459" w:rsidRDefault="009B0459" w:rsidP="00855982">
      <w:pPr>
        <w:spacing w:after="0" w:line="240" w:lineRule="auto"/>
      </w:pPr>
      <w:r>
        <w:separator/>
      </w:r>
    </w:p>
  </w:endnote>
  <w:endnote w:type="continuationSeparator" w:id="0">
    <w:p w14:paraId="66265F3D" w14:textId="77777777" w:rsidR="009B0459" w:rsidRDefault="009B0459" w:rsidP="00855982">
      <w:pPr>
        <w:spacing w:after="0" w:line="240" w:lineRule="auto"/>
      </w:pPr>
      <w:r>
        <w:continuationSeparator/>
      </w:r>
    </w:p>
  </w:endnote>
  <w:endnote w:type="continuationNotice" w:id="1">
    <w:p w14:paraId="23E6F64A" w14:textId="77777777" w:rsidR="009B0459" w:rsidRDefault="009B04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632033"/>
      <w:docPartObj>
        <w:docPartGallery w:val="Page Numbers (Bottom of Page)"/>
        <w:docPartUnique/>
      </w:docPartObj>
    </w:sdtPr>
    <w:sdtEndPr>
      <w:rPr>
        <w:noProof/>
      </w:rPr>
    </w:sdtEndPr>
    <w:sdtContent>
      <w:p w14:paraId="77565137" w14:textId="77777777" w:rsidR="00167F51" w:rsidRDefault="00167F51" w:rsidP="00CE2D62">
        <w:pPr>
          <w:pStyle w:val="Footer"/>
          <w:tabs>
            <w:tab w:val="center" w:pos="4590"/>
          </w:tabs>
          <w:jc w:val="center"/>
        </w:pPr>
        <w:r>
          <w:fldChar w:fldCharType="begin"/>
        </w:r>
        <w:r>
          <w:instrText xml:space="preserve"> PAGE   \* MERGEFORMAT </w:instrText>
        </w:r>
        <w:r>
          <w:fldChar w:fldCharType="separate"/>
        </w:r>
        <w:r>
          <w:rPr>
            <w:noProof/>
          </w:rPr>
          <w:t>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4430"/>
      <w:docPartObj>
        <w:docPartGallery w:val="Page Numbers (Bottom of Page)"/>
        <w:docPartUnique/>
      </w:docPartObj>
    </w:sdtPr>
    <w:sdtEndPr>
      <w:rPr>
        <w:color w:val="7F7F7F" w:themeColor="background1" w:themeShade="7F"/>
        <w:spacing w:val="60"/>
      </w:rPr>
    </w:sdtEndPr>
    <w:sdtContent>
      <w:p w14:paraId="2EE2FE45" w14:textId="48B573E5" w:rsidR="00167F51" w:rsidRDefault="00167F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694897"/>
      <w:docPartObj>
        <w:docPartGallery w:val="Page Numbers (Bottom of Page)"/>
        <w:docPartUnique/>
      </w:docPartObj>
    </w:sdtPr>
    <w:sdtEndPr>
      <w:rPr>
        <w:color w:val="7F7F7F" w:themeColor="background1" w:themeShade="7F"/>
        <w:spacing w:val="60"/>
      </w:rPr>
    </w:sdtEndPr>
    <w:sdtContent>
      <w:p w14:paraId="14EA15F7" w14:textId="464ED2C7" w:rsidR="00167F51" w:rsidRDefault="00167F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5</w:t>
        </w:r>
        <w:r>
          <w:rPr>
            <w:noProof/>
          </w:rPr>
          <w:fldChar w:fldCharType="end"/>
        </w:r>
        <w:r>
          <w:t xml:space="preserve"> | </w:t>
        </w:r>
        <w:r>
          <w:rPr>
            <w:color w:val="7F7F7F" w:themeColor="background1" w:themeShade="7F"/>
            <w:spacing w:val="60"/>
          </w:rPr>
          <w:t>Page</w:t>
        </w:r>
      </w:p>
    </w:sdtContent>
  </w:sdt>
  <w:p w14:paraId="4C1A1BFD" w14:textId="7011C29D" w:rsidR="00167F51" w:rsidRDefault="00167F51" w:rsidP="00CE2D62">
    <w:pPr>
      <w:pStyle w:val="Footer"/>
      <w:tabs>
        <w:tab w:val="center" w:pos="4590"/>
      </w:tabs>
      <w:jc w:val="center"/>
      <w:rPr>
        <w:noProof/>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27896"/>
      <w:docPartObj>
        <w:docPartGallery w:val="Page Numbers (Bottom of Page)"/>
        <w:docPartUnique/>
      </w:docPartObj>
    </w:sdtPr>
    <w:sdtEndPr>
      <w:rPr>
        <w:color w:val="7F7F7F" w:themeColor="background1" w:themeShade="7F"/>
        <w:spacing w:val="60"/>
      </w:rPr>
    </w:sdtEndPr>
    <w:sdtContent>
      <w:p w14:paraId="05C63ED1" w14:textId="77777777" w:rsidR="00167F51" w:rsidRDefault="00167F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78F49" w14:textId="77777777" w:rsidR="009B0459" w:rsidRDefault="009B0459" w:rsidP="00855982">
      <w:pPr>
        <w:spacing w:after="0" w:line="240" w:lineRule="auto"/>
      </w:pPr>
      <w:r>
        <w:separator/>
      </w:r>
    </w:p>
  </w:footnote>
  <w:footnote w:type="continuationSeparator" w:id="0">
    <w:p w14:paraId="15765A03" w14:textId="77777777" w:rsidR="009B0459" w:rsidRDefault="009B0459" w:rsidP="00855982">
      <w:pPr>
        <w:spacing w:after="0" w:line="240" w:lineRule="auto"/>
      </w:pPr>
      <w:r>
        <w:continuationSeparator/>
      </w:r>
    </w:p>
  </w:footnote>
  <w:footnote w:type="continuationNotice" w:id="1">
    <w:p w14:paraId="43C95A64" w14:textId="77777777" w:rsidR="009B0459" w:rsidRDefault="009B04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1B157" w14:textId="7CD4AB8F" w:rsidR="00167F51" w:rsidRDefault="00167F51" w:rsidP="00C94B16">
    <w:pPr>
      <w:pStyle w:val="Header"/>
    </w:pPr>
    <w:r>
      <w:rPr>
        <w:rFonts w:ascii="Calibri" w:hAnsi="Calibri" w:cs="Calibri"/>
        <w:sz w:val="24"/>
        <w:szCs w:val="24"/>
        <w:lang w:val="en-IN"/>
      </w:rPr>
      <w:t xml:space="preserve">Computer Vision </w:t>
    </w:r>
    <w:r w:rsidR="00E936E9">
      <w:rPr>
        <w:rFonts w:ascii="Calibri" w:hAnsi="Calibri" w:cs="Calibri"/>
        <w:sz w:val="24"/>
        <w:szCs w:val="24"/>
        <w:lang w:val="en-IN"/>
      </w:rPr>
      <w:t>Project</w:t>
    </w:r>
    <w:r>
      <w:rPr>
        <w:rFonts w:ascii="Calibri" w:hAnsi="Calibri" w:cs="Calibri"/>
        <w:sz w:val="24"/>
        <w:szCs w:val="24"/>
        <w:lang w:val="en-IN"/>
      </w:rPr>
      <w:tab/>
      <w:t xml:space="preserve">             </w:t>
    </w:r>
    <w:r w:rsidR="00E936E9">
      <w:rPr>
        <w:rFonts w:ascii="Calibri" w:hAnsi="Calibri" w:cs="Calibri"/>
        <w:sz w:val="24"/>
        <w:szCs w:val="24"/>
        <w:lang w:val="en-IN"/>
      </w:rPr>
      <w:tab/>
    </w:r>
    <w:r w:rsidR="00E936E9">
      <w:rPr>
        <w:rFonts w:ascii="Calibri" w:hAnsi="Calibri" w:cs="Calibri"/>
        <w:sz w:val="24"/>
        <w:szCs w:val="24"/>
        <w:lang w:val="en-IN"/>
      </w:rPr>
      <w:tab/>
    </w:r>
    <w:r w:rsidR="00E936E9">
      <w:rPr>
        <w:rFonts w:ascii="Calibri" w:hAnsi="Calibri" w:cs="Calibri"/>
        <w:sz w:val="24"/>
        <w:szCs w:val="24"/>
        <w:lang w:val="en-IN"/>
      </w:rPr>
      <w:tab/>
    </w:r>
    <w:r w:rsidR="00E936E9">
      <w:rPr>
        <w:rFonts w:ascii="Calibri" w:hAnsi="Calibri" w:cs="Calibri"/>
        <w:sz w:val="24"/>
        <w:szCs w:val="24"/>
        <w:lang w:val="en-IN"/>
      </w:rPr>
      <w:tab/>
    </w:r>
    <w:r w:rsidR="00E936E9">
      <w:rPr>
        <w:rFonts w:ascii="Calibri" w:hAnsi="Calibri" w:cs="Calibri"/>
        <w:sz w:val="24"/>
        <w:szCs w:val="24"/>
        <w:lang w:val="en-IN"/>
      </w:rPr>
      <w:tab/>
    </w:r>
    <w:r w:rsidR="00E936E9">
      <w:rPr>
        <w:rFonts w:ascii="Calibri" w:hAnsi="Calibri" w:cs="Calibri"/>
        <w:sz w:val="24"/>
        <w:szCs w:val="24"/>
        <w:lang w:val="en-IN"/>
      </w:rPr>
      <w:tab/>
      <w:t xml:space="preserve">       </w:t>
    </w:r>
    <w:r w:rsidR="00E936E9">
      <w:rPr>
        <w:rFonts w:ascii="Calibri" w:hAnsi="Calibri" w:cs="Calibri"/>
        <w:sz w:val="24"/>
        <w:szCs w:val="24"/>
        <w:lang w:val="en-IN"/>
      </w:rPr>
      <w:tab/>
    </w:r>
    <w:r>
      <w:rPr>
        <w:rFonts w:ascii="Calibri" w:hAnsi="Calibri" w:cs="Calibri"/>
        <w:sz w:val="24"/>
        <w:szCs w:val="24"/>
        <w:lang w:val="en-IN"/>
      </w:rPr>
      <w:t>ENGI 9805</w:t>
    </w:r>
    <w:r>
      <w:rPr>
        <w:rFonts w:ascii="Calibri" w:hAnsi="Calibri" w:cs="Calibri"/>
        <w:sz w:val="24"/>
        <w:szCs w:val="24"/>
        <w:lang w:val="en-IN"/>
      </w:rPr>
      <w:tab/>
      <w:t xml:space="preserve">       </w:t>
    </w:r>
    <w:r>
      <w:rPr>
        <w:rFonts w:ascii="Calibri" w:hAnsi="Calibri" w:cs="Calibri"/>
        <w:sz w:val="24"/>
        <w:szCs w:val="24"/>
        <w:lang w:val="en-IN"/>
      </w:rPr>
      <w:tab/>
      <w:t xml:space="preserve">   </w:t>
    </w:r>
    <w:r>
      <w:rPr>
        <w:rFonts w:ascii="Calibri" w:hAnsi="Calibri" w:cs="Calibri"/>
        <w:sz w:val="24"/>
        <w:szCs w:val="24"/>
        <w:lang w:val="en-IN"/>
      </w:rPr>
      <w:tab/>
      <w:t xml:space="preserve">                         </w:t>
    </w:r>
    <w:r w:rsidR="00E936E9">
      <w:rPr>
        <w:rFonts w:ascii="Calibri" w:hAnsi="Calibri" w:cs="Calibri"/>
        <w:sz w:val="24"/>
        <w:szCs w:val="24"/>
        <w:lang w:val="en-IN"/>
      </w:rPr>
      <w:t xml:space="preserve"> </w:t>
    </w:r>
  </w:p>
  <w:p w14:paraId="370E5AA3" w14:textId="24E025AA" w:rsidR="00167F51" w:rsidRPr="0061373E" w:rsidRDefault="00167F51" w:rsidP="00613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B4E58" w14:textId="77777777" w:rsidR="00167F51" w:rsidRDefault="00167F51" w:rsidP="003804A2">
    <w:pPr>
      <w:pStyle w:val="Header"/>
    </w:pPr>
    <w:r>
      <w:rPr>
        <w:rFonts w:ascii="Calibri" w:hAnsi="Calibri" w:cs="Calibri"/>
        <w:sz w:val="24"/>
        <w:szCs w:val="24"/>
        <w:lang w:val="en-IN"/>
      </w:rPr>
      <w:t xml:space="preserve">B00802614 – Harsh </w:t>
    </w:r>
    <w:proofErr w:type="spellStart"/>
    <w:r>
      <w:rPr>
        <w:rFonts w:ascii="Calibri" w:hAnsi="Calibri" w:cs="Calibri"/>
        <w:sz w:val="24"/>
        <w:szCs w:val="24"/>
        <w:lang w:val="en-IN"/>
      </w:rPr>
      <w:t>Pamnani</w:t>
    </w:r>
    <w:proofErr w:type="spellEnd"/>
    <w:r>
      <w:rPr>
        <w:rFonts w:ascii="Calibri" w:hAnsi="Calibri" w:cs="Calibri"/>
        <w:sz w:val="24"/>
        <w:szCs w:val="24"/>
        <w:lang w:val="en-IN"/>
      </w:rPr>
      <w:tab/>
    </w:r>
    <w:r>
      <w:rPr>
        <w:rFonts w:ascii="Calibri" w:hAnsi="Calibri" w:cs="Calibri"/>
        <w:sz w:val="24"/>
        <w:szCs w:val="24"/>
        <w:lang w:val="en-IN"/>
      </w:rPr>
      <w:tab/>
    </w:r>
    <w:r>
      <w:rPr>
        <w:rFonts w:ascii="Calibri" w:hAnsi="Calibri" w:cs="Calibri"/>
        <w:sz w:val="24"/>
        <w:szCs w:val="24"/>
        <w:lang w:val="en-IN"/>
      </w:rPr>
      <w:tab/>
      <w:t xml:space="preserve">      CSCI 5408 </w:t>
    </w:r>
    <w:r>
      <w:rPr>
        <w:rFonts w:ascii="Calibri" w:hAnsi="Calibri" w:cs="Calibri"/>
        <w:sz w:val="24"/>
        <w:szCs w:val="24"/>
        <w:lang w:val="en-IN"/>
      </w:rPr>
      <w:tab/>
      <w:t xml:space="preserve">       </w:t>
    </w:r>
    <w:r>
      <w:rPr>
        <w:rFonts w:ascii="Calibri" w:hAnsi="Calibri" w:cs="Calibri"/>
        <w:sz w:val="24"/>
        <w:szCs w:val="24"/>
        <w:lang w:val="en-IN"/>
      </w:rPr>
      <w:tab/>
      <w:t xml:space="preserve"> </w:t>
    </w:r>
    <w:r>
      <w:rPr>
        <w:rFonts w:ascii="Calibri" w:hAnsi="Calibri" w:cs="Calibri"/>
        <w:sz w:val="24"/>
        <w:szCs w:val="24"/>
        <w:lang w:val="en-IN"/>
      </w:rPr>
      <w:tab/>
      <w:t xml:space="preserve">                    Case Study</w:t>
    </w:r>
    <w:r>
      <w:t xml:space="preserve">  </w:t>
    </w:r>
  </w:p>
  <w:p w14:paraId="29FAA5C3" w14:textId="2CB4B23A" w:rsidR="00167F51" w:rsidRPr="004F7529" w:rsidRDefault="00167F51" w:rsidP="004F75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D23D6"/>
    <w:multiLevelType w:val="hybridMultilevel"/>
    <w:tmpl w:val="E4F4E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6C3D5C"/>
    <w:multiLevelType w:val="hybridMultilevel"/>
    <w:tmpl w:val="3C3ACC6E"/>
    <w:lvl w:ilvl="0" w:tplc="96D85354">
      <w:start w:val="1"/>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59379A9"/>
    <w:multiLevelType w:val="multilevel"/>
    <w:tmpl w:val="556A23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0D094A99"/>
    <w:multiLevelType w:val="hybridMultilevel"/>
    <w:tmpl w:val="136096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2821D2E"/>
    <w:multiLevelType w:val="hybridMultilevel"/>
    <w:tmpl w:val="F2F66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B3259E"/>
    <w:multiLevelType w:val="hybridMultilevel"/>
    <w:tmpl w:val="94B8E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86565E"/>
    <w:multiLevelType w:val="hybridMultilevel"/>
    <w:tmpl w:val="E4F4E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14F243A"/>
    <w:multiLevelType w:val="hybridMultilevel"/>
    <w:tmpl w:val="136096F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FF030D"/>
    <w:multiLevelType w:val="hybridMultilevel"/>
    <w:tmpl w:val="4D94BC06"/>
    <w:lvl w:ilvl="0" w:tplc="ED462000">
      <w:start w:val="1"/>
      <w:numFmt w:val="bullet"/>
      <w:lvlText w:val=""/>
      <w:lvlJc w:val="left"/>
      <w:pPr>
        <w:ind w:left="720" w:hanging="360"/>
      </w:pPr>
      <w:rPr>
        <w:rFonts w:ascii="Symbol" w:hAnsi="Symbol" w:hint="default"/>
      </w:rPr>
    </w:lvl>
    <w:lvl w:ilvl="1" w:tplc="F23ECFF2">
      <w:start w:val="1"/>
      <w:numFmt w:val="bullet"/>
      <w:lvlText w:val="o"/>
      <w:lvlJc w:val="left"/>
      <w:pPr>
        <w:ind w:left="1440" w:hanging="360"/>
      </w:pPr>
      <w:rPr>
        <w:rFonts w:ascii="Courier New" w:hAnsi="Courier New" w:hint="default"/>
      </w:rPr>
    </w:lvl>
    <w:lvl w:ilvl="2" w:tplc="10A02B86">
      <w:start w:val="1"/>
      <w:numFmt w:val="bullet"/>
      <w:lvlText w:val=""/>
      <w:lvlJc w:val="left"/>
      <w:pPr>
        <w:ind w:left="2160" w:hanging="360"/>
      </w:pPr>
      <w:rPr>
        <w:rFonts w:ascii="Wingdings" w:hAnsi="Wingdings" w:hint="default"/>
      </w:rPr>
    </w:lvl>
    <w:lvl w:ilvl="3" w:tplc="1F5EE10C">
      <w:start w:val="1"/>
      <w:numFmt w:val="bullet"/>
      <w:lvlText w:val=""/>
      <w:lvlJc w:val="left"/>
      <w:pPr>
        <w:ind w:left="2880" w:hanging="360"/>
      </w:pPr>
      <w:rPr>
        <w:rFonts w:ascii="Symbol" w:hAnsi="Symbol" w:hint="default"/>
      </w:rPr>
    </w:lvl>
    <w:lvl w:ilvl="4" w:tplc="2C762350">
      <w:start w:val="1"/>
      <w:numFmt w:val="bullet"/>
      <w:lvlText w:val="o"/>
      <w:lvlJc w:val="left"/>
      <w:pPr>
        <w:ind w:left="3600" w:hanging="360"/>
      </w:pPr>
      <w:rPr>
        <w:rFonts w:ascii="Courier New" w:hAnsi="Courier New" w:hint="default"/>
      </w:rPr>
    </w:lvl>
    <w:lvl w:ilvl="5" w:tplc="397CDA60">
      <w:start w:val="1"/>
      <w:numFmt w:val="bullet"/>
      <w:lvlText w:val=""/>
      <w:lvlJc w:val="left"/>
      <w:pPr>
        <w:ind w:left="4320" w:hanging="360"/>
      </w:pPr>
      <w:rPr>
        <w:rFonts w:ascii="Wingdings" w:hAnsi="Wingdings" w:hint="default"/>
      </w:rPr>
    </w:lvl>
    <w:lvl w:ilvl="6" w:tplc="4BAEAAA8">
      <w:start w:val="1"/>
      <w:numFmt w:val="bullet"/>
      <w:lvlText w:val=""/>
      <w:lvlJc w:val="left"/>
      <w:pPr>
        <w:ind w:left="5040" w:hanging="360"/>
      </w:pPr>
      <w:rPr>
        <w:rFonts w:ascii="Symbol" w:hAnsi="Symbol" w:hint="default"/>
      </w:rPr>
    </w:lvl>
    <w:lvl w:ilvl="7" w:tplc="58680F5E">
      <w:start w:val="1"/>
      <w:numFmt w:val="bullet"/>
      <w:lvlText w:val="o"/>
      <w:lvlJc w:val="left"/>
      <w:pPr>
        <w:ind w:left="5760" w:hanging="360"/>
      </w:pPr>
      <w:rPr>
        <w:rFonts w:ascii="Courier New" w:hAnsi="Courier New" w:hint="default"/>
      </w:rPr>
    </w:lvl>
    <w:lvl w:ilvl="8" w:tplc="FF1C7390">
      <w:start w:val="1"/>
      <w:numFmt w:val="bullet"/>
      <w:lvlText w:val=""/>
      <w:lvlJc w:val="left"/>
      <w:pPr>
        <w:ind w:left="6480" w:hanging="360"/>
      </w:pPr>
      <w:rPr>
        <w:rFonts w:ascii="Wingdings" w:hAnsi="Wingdings" w:hint="default"/>
      </w:rPr>
    </w:lvl>
  </w:abstractNum>
  <w:abstractNum w:abstractNumId="26"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BBD55DA"/>
    <w:multiLevelType w:val="hybridMultilevel"/>
    <w:tmpl w:val="BAC83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53482E"/>
    <w:multiLevelType w:val="hybridMultilevel"/>
    <w:tmpl w:val="A2A8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D62585"/>
    <w:multiLevelType w:val="hybridMultilevel"/>
    <w:tmpl w:val="62302406"/>
    <w:lvl w:ilvl="0" w:tplc="0B30A910">
      <w:start w:val="1"/>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847CCA"/>
    <w:multiLevelType w:val="hybridMultilevel"/>
    <w:tmpl w:val="FFFFFFFF"/>
    <w:lvl w:ilvl="0" w:tplc="69045EF2">
      <w:start w:val="1"/>
      <w:numFmt w:val="bullet"/>
      <w:lvlText w:val=""/>
      <w:lvlJc w:val="left"/>
      <w:pPr>
        <w:ind w:left="720" w:hanging="360"/>
      </w:pPr>
      <w:rPr>
        <w:rFonts w:ascii="Symbol" w:hAnsi="Symbol" w:hint="default"/>
      </w:rPr>
    </w:lvl>
    <w:lvl w:ilvl="1" w:tplc="BD2E2B92">
      <w:start w:val="1"/>
      <w:numFmt w:val="bullet"/>
      <w:lvlText w:val="o"/>
      <w:lvlJc w:val="left"/>
      <w:pPr>
        <w:ind w:left="1440" w:hanging="360"/>
      </w:pPr>
      <w:rPr>
        <w:rFonts w:ascii="Courier New" w:hAnsi="Courier New" w:hint="default"/>
      </w:rPr>
    </w:lvl>
    <w:lvl w:ilvl="2" w:tplc="F0B01A94">
      <w:start w:val="1"/>
      <w:numFmt w:val="bullet"/>
      <w:lvlText w:val=""/>
      <w:lvlJc w:val="left"/>
      <w:pPr>
        <w:ind w:left="2160" w:hanging="360"/>
      </w:pPr>
      <w:rPr>
        <w:rFonts w:ascii="Wingdings" w:hAnsi="Wingdings" w:hint="default"/>
      </w:rPr>
    </w:lvl>
    <w:lvl w:ilvl="3" w:tplc="FA7866FE">
      <w:start w:val="1"/>
      <w:numFmt w:val="bullet"/>
      <w:lvlText w:val=""/>
      <w:lvlJc w:val="left"/>
      <w:pPr>
        <w:ind w:left="2880" w:hanging="360"/>
      </w:pPr>
      <w:rPr>
        <w:rFonts w:ascii="Symbol" w:hAnsi="Symbol" w:hint="default"/>
      </w:rPr>
    </w:lvl>
    <w:lvl w:ilvl="4" w:tplc="A81239EA">
      <w:start w:val="1"/>
      <w:numFmt w:val="bullet"/>
      <w:lvlText w:val="o"/>
      <w:lvlJc w:val="left"/>
      <w:pPr>
        <w:ind w:left="3600" w:hanging="360"/>
      </w:pPr>
      <w:rPr>
        <w:rFonts w:ascii="Courier New" w:hAnsi="Courier New" w:hint="default"/>
      </w:rPr>
    </w:lvl>
    <w:lvl w:ilvl="5" w:tplc="3F5C380E">
      <w:start w:val="1"/>
      <w:numFmt w:val="bullet"/>
      <w:lvlText w:val=""/>
      <w:lvlJc w:val="left"/>
      <w:pPr>
        <w:ind w:left="4320" w:hanging="360"/>
      </w:pPr>
      <w:rPr>
        <w:rFonts w:ascii="Wingdings" w:hAnsi="Wingdings" w:hint="default"/>
      </w:rPr>
    </w:lvl>
    <w:lvl w:ilvl="6" w:tplc="D2FEF488">
      <w:start w:val="1"/>
      <w:numFmt w:val="bullet"/>
      <w:lvlText w:val=""/>
      <w:lvlJc w:val="left"/>
      <w:pPr>
        <w:ind w:left="5040" w:hanging="360"/>
      </w:pPr>
      <w:rPr>
        <w:rFonts w:ascii="Symbol" w:hAnsi="Symbol" w:hint="default"/>
      </w:rPr>
    </w:lvl>
    <w:lvl w:ilvl="7" w:tplc="BE3A3CBE">
      <w:start w:val="1"/>
      <w:numFmt w:val="bullet"/>
      <w:lvlText w:val="o"/>
      <w:lvlJc w:val="left"/>
      <w:pPr>
        <w:ind w:left="5760" w:hanging="360"/>
      </w:pPr>
      <w:rPr>
        <w:rFonts w:ascii="Courier New" w:hAnsi="Courier New" w:hint="default"/>
      </w:rPr>
    </w:lvl>
    <w:lvl w:ilvl="8" w:tplc="D8ACE75A">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18"/>
  </w:num>
  <w:num w:numId="12">
    <w:abstractNumId w:val="18"/>
  </w:num>
  <w:num w:numId="13">
    <w:abstractNumId w:val="13"/>
  </w:num>
  <w:num w:numId="14">
    <w:abstractNumId w:val="26"/>
  </w:num>
  <w:num w:numId="15">
    <w:abstractNumId w:val="14"/>
  </w:num>
  <w:num w:numId="16">
    <w:abstractNumId w:val="15"/>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7"/>
  </w:num>
  <w:num w:numId="28">
    <w:abstractNumId w:val="19"/>
  </w:num>
  <w:num w:numId="29">
    <w:abstractNumId w:val="23"/>
  </w:num>
  <w:num w:numId="30">
    <w:abstractNumId w:val="10"/>
  </w:num>
  <w:num w:numId="31">
    <w:abstractNumId w:val="12"/>
  </w:num>
  <w:num w:numId="32">
    <w:abstractNumId w:val="25"/>
  </w:num>
  <w:num w:numId="33">
    <w:abstractNumId w:val="30"/>
  </w:num>
  <w:num w:numId="34">
    <w:abstractNumId w:val="22"/>
  </w:num>
  <w:num w:numId="35">
    <w:abstractNumId w:val="29"/>
  </w:num>
  <w:num w:numId="36">
    <w:abstractNumId w:val="27"/>
  </w:num>
  <w:num w:numId="37">
    <w:abstractNumId w:val="21"/>
  </w:num>
  <w:num w:numId="38">
    <w:abstractNumId w:val="28"/>
  </w:num>
  <w:num w:numId="39">
    <w:abstractNumId w:val="16"/>
  </w:num>
  <w:num w:numId="40">
    <w:abstractNumId w:val="24"/>
  </w:num>
  <w:num w:numId="41">
    <w:abstractNumId w:val="11"/>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0MjI0tLQ0NrW0NDNX0lEKTi0uzszPAykwMq0FADZ9pUgtAAAA"/>
  </w:docVars>
  <w:rsids>
    <w:rsidRoot w:val="00173490"/>
    <w:rsid w:val="000000D7"/>
    <w:rsid w:val="000003AC"/>
    <w:rsid w:val="000005EC"/>
    <w:rsid w:val="000009D1"/>
    <w:rsid w:val="00000C10"/>
    <w:rsid w:val="000012D0"/>
    <w:rsid w:val="00001374"/>
    <w:rsid w:val="000027CA"/>
    <w:rsid w:val="0000339D"/>
    <w:rsid w:val="00004298"/>
    <w:rsid w:val="00004880"/>
    <w:rsid w:val="000048C9"/>
    <w:rsid w:val="000056F7"/>
    <w:rsid w:val="000057C9"/>
    <w:rsid w:val="00006B97"/>
    <w:rsid w:val="00006FC4"/>
    <w:rsid w:val="0000709E"/>
    <w:rsid w:val="00007C1E"/>
    <w:rsid w:val="00007C3D"/>
    <w:rsid w:val="000101A9"/>
    <w:rsid w:val="000101E1"/>
    <w:rsid w:val="0001042A"/>
    <w:rsid w:val="000107FE"/>
    <w:rsid w:val="00010F5A"/>
    <w:rsid w:val="00011269"/>
    <w:rsid w:val="0001147A"/>
    <w:rsid w:val="00011874"/>
    <w:rsid w:val="000118C7"/>
    <w:rsid w:val="00011B57"/>
    <w:rsid w:val="00011E8F"/>
    <w:rsid w:val="00012812"/>
    <w:rsid w:val="00012BE5"/>
    <w:rsid w:val="00013AB7"/>
    <w:rsid w:val="00013DDC"/>
    <w:rsid w:val="00014B61"/>
    <w:rsid w:val="00014CF3"/>
    <w:rsid w:val="00014D0D"/>
    <w:rsid w:val="0001584F"/>
    <w:rsid w:val="00015E26"/>
    <w:rsid w:val="0001603A"/>
    <w:rsid w:val="000166EE"/>
    <w:rsid w:val="000168EF"/>
    <w:rsid w:val="00017A63"/>
    <w:rsid w:val="00017B5E"/>
    <w:rsid w:val="00017C3C"/>
    <w:rsid w:val="00020A11"/>
    <w:rsid w:val="00020CDD"/>
    <w:rsid w:val="00020DC0"/>
    <w:rsid w:val="0002193A"/>
    <w:rsid w:val="00022D01"/>
    <w:rsid w:val="00023550"/>
    <w:rsid w:val="00023BA4"/>
    <w:rsid w:val="00023F73"/>
    <w:rsid w:val="00024762"/>
    <w:rsid w:val="00024929"/>
    <w:rsid w:val="00025CD9"/>
    <w:rsid w:val="00025EFF"/>
    <w:rsid w:val="00027033"/>
    <w:rsid w:val="00027294"/>
    <w:rsid w:val="000277FF"/>
    <w:rsid w:val="0003043C"/>
    <w:rsid w:val="00030DFB"/>
    <w:rsid w:val="00030E0B"/>
    <w:rsid w:val="000310C0"/>
    <w:rsid w:val="00031821"/>
    <w:rsid w:val="000324D3"/>
    <w:rsid w:val="00032C61"/>
    <w:rsid w:val="00032EB0"/>
    <w:rsid w:val="000331B7"/>
    <w:rsid w:val="00033EC4"/>
    <w:rsid w:val="00033EF8"/>
    <w:rsid w:val="00034233"/>
    <w:rsid w:val="000345BE"/>
    <w:rsid w:val="000347E2"/>
    <w:rsid w:val="000354F4"/>
    <w:rsid w:val="000357E4"/>
    <w:rsid w:val="00036894"/>
    <w:rsid w:val="00036C84"/>
    <w:rsid w:val="00037202"/>
    <w:rsid w:val="00037E97"/>
    <w:rsid w:val="00037FC7"/>
    <w:rsid w:val="00040A80"/>
    <w:rsid w:val="00040C13"/>
    <w:rsid w:val="00040EEC"/>
    <w:rsid w:val="0004155B"/>
    <w:rsid w:val="00041A99"/>
    <w:rsid w:val="0004207A"/>
    <w:rsid w:val="0004319D"/>
    <w:rsid w:val="00043531"/>
    <w:rsid w:val="00045BE2"/>
    <w:rsid w:val="00045D2F"/>
    <w:rsid w:val="00045DB7"/>
    <w:rsid w:val="00046687"/>
    <w:rsid w:val="00050016"/>
    <w:rsid w:val="000503BC"/>
    <w:rsid w:val="00050BE9"/>
    <w:rsid w:val="000518B7"/>
    <w:rsid w:val="000523DF"/>
    <w:rsid w:val="0005373F"/>
    <w:rsid w:val="0005475C"/>
    <w:rsid w:val="00054B08"/>
    <w:rsid w:val="00054FE6"/>
    <w:rsid w:val="00055E7E"/>
    <w:rsid w:val="00056F60"/>
    <w:rsid w:val="0005739A"/>
    <w:rsid w:val="00057984"/>
    <w:rsid w:val="00057E0A"/>
    <w:rsid w:val="000602DF"/>
    <w:rsid w:val="00060A27"/>
    <w:rsid w:val="00060A9A"/>
    <w:rsid w:val="00061484"/>
    <w:rsid w:val="00061778"/>
    <w:rsid w:val="000618EA"/>
    <w:rsid w:val="0006352A"/>
    <w:rsid w:val="0006547A"/>
    <w:rsid w:val="00065880"/>
    <w:rsid w:val="00065AF1"/>
    <w:rsid w:val="00066601"/>
    <w:rsid w:val="00066D85"/>
    <w:rsid w:val="00066E92"/>
    <w:rsid w:val="00066EFB"/>
    <w:rsid w:val="00070393"/>
    <w:rsid w:val="00070549"/>
    <w:rsid w:val="00070AF6"/>
    <w:rsid w:val="00070C82"/>
    <w:rsid w:val="00070EB6"/>
    <w:rsid w:val="000714FE"/>
    <w:rsid w:val="000724E2"/>
    <w:rsid w:val="00073008"/>
    <w:rsid w:val="00073161"/>
    <w:rsid w:val="0007340F"/>
    <w:rsid w:val="00073B20"/>
    <w:rsid w:val="0007451F"/>
    <w:rsid w:val="00074894"/>
    <w:rsid w:val="00074937"/>
    <w:rsid w:val="00074DA4"/>
    <w:rsid w:val="00075A2F"/>
    <w:rsid w:val="00075A81"/>
    <w:rsid w:val="00076683"/>
    <w:rsid w:val="00076CCF"/>
    <w:rsid w:val="00076D37"/>
    <w:rsid w:val="00080594"/>
    <w:rsid w:val="00080C1F"/>
    <w:rsid w:val="00080D8E"/>
    <w:rsid w:val="0008109F"/>
    <w:rsid w:val="000812A3"/>
    <w:rsid w:val="00081446"/>
    <w:rsid w:val="000814E4"/>
    <w:rsid w:val="00081769"/>
    <w:rsid w:val="00081927"/>
    <w:rsid w:val="00082469"/>
    <w:rsid w:val="00082471"/>
    <w:rsid w:val="000824F0"/>
    <w:rsid w:val="00082925"/>
    <w:rsid w:val="0008298E"/>
    <w:rsid w:val="00083722"/>
    <w:rsid w:val="00083C0F"/>
    <w:rsid w:val="0008439F"/>
    <w:rsid w:val="000844B1"/>
    <w:rsid w:val="00084622"/>
    <w:rsid w:val="00084672"/>
    <w:rsid w:val="00084840"/>
    <w:rsid w:val="00084A43"/>
    <w:rsid w:val="00084CE1"/>
    <w:rsid w:val="00084FA9"/>
    <w:rsid w:val="000859D5"/>
    <w:rsid w:val="00085BF2"/>
    <w:rsid w:val="00085D6C"/>
    <w:rsid w:val="00085FFB"/>
    <w:rsid w:val="000864CC"/>
    <w:rsid w:val="000870F9"/>
    <w:rsid w:val="00087AA4"/>
    <w:rsid w:val="00090210"/>
    <w:rsid w:val="000906EA"/>
    <w:rsid w:val="00090959"/>
    <w:rsid w:val="00091A4D"/>
    <w:rsid w:val="00092CC8"/>
    <w:rsid w:val="00094915"/>
    <w:rsid w:val="00094A01"/>
    <w:rsid w:val="00094FC8"/>
    <w:rsid w:val="0009557D"/>
    <w:rsid w:val="00096188"/>
    <w:rsid w:val="0009651C"/>
    <w:rsid w:val="00097171"/>
    <w:rsid w:val="00097B20"/>
    <w:rsid w:val="00097B4C"/>
    <w:rsid w:val="000A019B"/>
    <w:rsid w:val="000A0731"/>
    <w:rsid w:val="000A0BC4"/>
    <w:rsid w:val="000A0F22"/>
    <w:rsid w:val="000A1704"/>
    <w:rsid w:val="000A2336"/>
    <w:rsid w:val="000A3B64"/>
    <w:rsid w:val="000A413F"/>
    <w:rsid w:val="000A4D56"/>
    <w:rsid w:val="000A6170"/>
    <w:rsid w:val="000A61BC"/>
    <w:rsid w:val="000A69D6"/>
    <w:rsid w:val="000A6E4D"/>
    <w:rsid w:val="000A7143"/>
    <w:rsid w:val="000A7A51"/>
    <w:rsid w:val="000A7AB8"/>
    <w:rsid w:val="000B22FB"/>
    <w:rsid w:val="000B3280"/>
    <w:rsid w:val="000B338D"/>
    <w:rsid w:val="000B4064"/>
    <w:rsid w:val="000B486C"/>
    <w:rsid w:val="000B6E45"/>
    <w:rsid w:val="000B729E"/>
    <w:rsid w:val="000C07A2"/>
    <w:rsid w:val="000C0A53"/>
    <w:rsid w:val="000C0D97"/>
    <w:rsid w:val="000C168F"/>
    <w:rsid w:val="000C1A7D"/>
    <w:rsid w:val="000C1EAB"/>
    <w:rsid w:val="000C1EBC"/>
    <w:rsid w:val="000C2574"/>
    <w:rsid w:val="000C299A"/>
    <w:rsid w:val="000C2F44"/>
    <w:rsid w:val="000C4719"/>
    <w:rsid w:val="000C4841"/>
    <w:rsid w:val="000C51DE"/>
    <w:rsid w:val="000C73A9"/>
    <w:rsid w:val="000C7A44"/>
    <w:rsid w:val="000C7B5C"/>
    <w:rsid w:val="000C7C1A"/>
    <w:rsid w:val="000D0BE9"/>
    <w:rsid w:val="000D1A76"/>
    <w:rsid w:val="000D2B05"/>
    <w:rsid w:val="000D2FA5"/>
    <w:rsid w:val="000D342A"/>
    <w:rsid w:val="000D3A06"/>
    <w:rsid w:val="000D3B56"/>
    <w:rsid w:val="000D3EEC"/>
    <w:rsid w:val="000D49D9"/>
    <w:rsid w:val="000D4E70"/>
    <w:rsid w:val="000D610B"/>
    <w:rsid w:val="000D6112"/>
    <w:rsid w:val="000D6E19"/>
    <w:rsid w:val="000D7240"/>
    <w:rsid w:val="000D733F"/>
    <w:rsid w:val="000E0459"/>
    <w:rsid w:val="000E1227"/>
    <w:rsid w:val="000E155A"/>
    <w:rsid w:val="000E1751"/>
    <w:rsid w:val="000E1A71"/>
    <w:rsid w:val="000E1B91"/>
    <w:rsid w:val="000E23CB"/>
    <w:rsid w:val="000E31B1"/>
    <w:rsid w:val="000E3688"/>
    <w:rsid w:val="000E36AB"/>
    <w:rsid w:val="000E6272"/>
    <w:rsid w:val="000E6281"/>
    <w:rsid w:val="000E642D"/>
    <w:rsid w:val="000E6CF7"/>
    <w:rsid w:val="000E71F8"/>
    <w:rsid w:val="000E72CE"/>
    <w:rsid w:val="000E7454"/>
    <w:rsid w:val="000E79D5"/>
    <w:rsid w:val="000E7EDB"/>
    <w:rsid w:val="000E7FB9"/>
    <w:rsid w:val="000F0445"/>
    <w:rsid w:val="000F0A83"/>
    <w:rsid w:val="000F1154"/>
    <w:rsid w:val="000F150E"/>
    <w:rsid w:val="000F27B4"/>
    <w:rsid w:val="000F280C"/>
    <w:rsid w:val="000F3CBD"/>
    <w:rsid w:val="000F4EB9"/>
    <w:rsid w:val="000F5311"/>
    <w:rsid w:val="000F5923"/>
    <w:rsid w:val="000F60FA"/>
    <w:rsid w:val="000F6C5E"/>
    <w:rsid w:val="000F7268"/>
    <w:rsid w:val="000F76EC"/>
    <w:rsid w:val="000F77DE"/>
    <w:rsid w:val="000F7C04"/>
    <w:rsid w:val="000F7DFE"/>
    <w:rsid w:val="0010070B"/>
    <w:rsid w:val="0010074B"/>
    <w:rsid w:val="00100E91"/>
    <w:rsid w:val="00101047"/>
    <w:rsid w:val="00101139"/>
    <w:rsid w:val="00101984"/>
    <w:rsid w:val="00101AE0"/>
    <w:rsid w:val="001027EF"/>
    <w:rsid w:val="0010363C"/>
    <w:rsid w:val="001049A5"/>
    <w:rsid w:val="00105CC3"/>
    <w:rsid w:val="00105F48"/>
    <w:rsid w:val="001060DD"/>
    <w:rsid w:val="00106894"/>
    <w:rsid w:val="00106CC8"/>
    <w:rsid w:val="001070B3"/>
    <w:rsid w:val="00107378"/>
    <w:rsid w:val="001077BA"/>
    <w:rsid w:val="001078FB"/>
    <w:rsid w:val="00110A10"/>
    <w:rsid w:val="00111275"/>
    <w:rsid w:val="0011191D"/>
    <w:rsid w:val="001129A3"/>
    <w:rsid w:val="00113077"/>
    <w:rsid w:val="001130CB"/>
    <w:rsid w:val="001134E1"/>
    <w:rsid w:val="00113635"/>
    <w:rsid w:val="001152E4"/>
    <w:rsid w:val="00115695"/>
    <w:rsid w:val="0011598B"/>
    <w:rsid w:val="00116157"/>
    <w:rsid w:val="001165C8"/>
    <w:rsid w:val="00116C20"/>
    <w:rsid w:val="0011716C"/>
    <w:rsid w:val="00120514"/>
    <w:rsid w:val="0012293B"/>
    <w:rsid w:val="00122D1E"/>
    <w:rsid w:val="00122F8F"/>
    <w:rsid w:val="00123255"/>
    <w:rsid w:val="0012334D"/>
    <w:rsid w:val="00123DE1"/>
    <w:rsid w:val="001258B5"/>
    <w:rsid w:val="001258E2"/>
    <w:rsid w:val="001259B8"/>
    <w:rsid w:val="00125EF6"/>
    <w:rsid w:val="00126839"/>
    <w:rsid w:val="00126A5B"/>
    <w:rsid w:val="00126C48"/>
    <w:rsid w:val="00126CC7"/>
    <w:rsid w:val="00126E0D"/>
    <w:rsid w:val="00127FEE"/>
    <w:rsid w:val="001302D0"/>
    <w:rsid w:val="00130D5B"/>
    <w:rsid w:val="00131225"/>
    <w:rsid w:val="001318E6"/>
    <w:rsid w:val="00131B2B"/>
    <w:rsid w:val="00132159"/>
    <w:rsid w:val="0013235B"/>
    <w:rsid w:val="001325A0"/>
    <w:rsid w:val="001330F5"/>
    <w:rsid w:val="0013376B"/>
    <w:rsid w:val="0013424B"/>
    <w:rsid w:val="00134513"/>
    <w:rsid w:val="00134638"/>
    <w:rsid w:val="0013494C"/>
    <w:rsid w:val="00134A38"/>
    <w:rsid w:val="00135127"/>
    <w:rsid w:val="0013567F"/>
    <w:rsid w:val="00135879"/>
    <w:rsid w:val="00135B81"/>
    <w:rsid w:val="00135DC4"/>
    <w:rsid w:val="0013615D"/>
    <w:rsid w:val="001365AF"/>
    <w:rsid w:val="001366D0"/>
    <w:rsid w:val="00136C72"/>
    <w:rsid w:val="00137AF9"/>
    <w:rsid w:val="00140E66"/>
    <w:rsid w:val="001413EE"/>
    <w:rsid w:val="00141500"/>
    <w:rsid w:val="00141E5C"/>
    <w:rsid w:val="0014223A"/>
    <w:rsid w:val="00142B59"/>
    <w:rsid w:val="00143379"/>
    <w:rsid w:val="00143B10"/>
    <w:rsid w:val="00143FC3"/>
    <w:rsid w:val="00144BE9"/>
    <w:rsid w:val="0014522B"/>
    <w:rsid w:val="00145EB4"/>
    <w:rsid w:val="001462F6"/>
    <w:rsid w:val="001468BB"/>
    <w:rsid w:val="00146D72"/>
    <w:rsid w:val="00147E37"/>
    <w:rsid w:val="001508E6"/>
    <w:rsid w:val="0015148B"/>
    <w:rsid w:val="001527E1"/>
    <w:rsid w:val="0015306E"/>
    <w:rsid w:val="001534F5"/>
    <w:rsid w:val="001536B8"/>
    <w:rsid w:val="00154024"/>
    <w:rsid w:val="00154965"/>
    <w:rsid w:val="00154A52"/>
    <w:rsid w:val="00154B41"/>
    <w:rsid w:val="00154C71"/>
    <w:rsid w:val="0015542C"/>
    <w:rsid w:val="001554B1"/>
    <w:rsid w:val="001554B4"/>
    <w:rsid w:val="00155675"/>
    <w:rsid w:val="00155BA7"/>
    <w:rsid w:val="0015627C"/>
    <w:rsid w:val="00156B48"/>
    <w:rsid w:val="00157240"/>
    <w:rsid w:val="0015776F"/>
    <w:rsid w:val="00157895"/>
    <w:rsid w:val="0015799D"/>
    <w:rsid w:val="00161233"/>
    <w:rsid w:val="00161A9C"/>
    <w:rsid w:val="00161D48"/>
    <w:rsid w:val="00162BDD"/>
    <w:rsid w:val="00162F49"/>
    <w:rsid w:val="00163C92"/>
    <w:rsid w:val="0016426D"/>
    <w:rsid w:val="00164410"/>
    <w:rsid w:val="00164505"/>
    <w:rsid w:val="0016576C"/>
    <w:rsid w:val="00165921"/>
    <w:rsid w:val="00165FDA"/>
    <w:rsid w:val="00166145"/>
    <w:rsid w:val="0016702E"/>
    <w:rsid w:val="00167212"/>
    <w:rsid w:val="001673D2"/>
    <w:rsid w:val="00167648"/>
    <w:rsid w:val="00167E7E"/>
    <w:rsid w:val="00167F51"/>
    <w:rsid w:val="00170078"/>
    <w:rsid w:val="0017080D"/>
    <w:rsid w:val="001717AD"/>
    <w:rsid w:val="001723CC"/>
    <w:rsid w:val="00172525"/>
    <w:rsid w:val="00173405"/>
    <w:rsid w:val="00173490"/>
    <w:rsid w:val="0017371A"/>
    <w:rsid w:val="00174509"/>
    <w:rsid w:val="0017567F"/>
    <w:rsid w:val="00175F63"/>
    <w:rsid w:val="00176E1B"/>
    <w:rsid w:val="00176E5B"/>
    <w:rsid w:val="00177424"/>
    <w:rsid w:val="0018014A"/>
    <w:rsid w:val="001809BC"/>
    <w:rsid w:val="00180C01"/>
    <w:rsid w:val="00181548"/>
    <w:rsid w:val="001815CA"/>
    <w:rsid w:val="001822DB"/>
    <w:rsid w:val="00182536"/>
    <w:rsid w:val="0018259A"/>
    <w:rsid w:val="001838FE"/>
    <w:rsid w:val="00184215"/>
    <w:rsid w:val="001843BB"/>
    <w:rsid w:val="00184569"/>
    <w:rsid w:val="00184815"/>
    <w:rsid w:val="00185806"/>
    <w:rsid w:val="0018591A"/>
    <w:rsid w:val="0018630F"/>
    <w:rsid w:val="001866C1"/>
    <w:rsid w:val="00186D00"/>
    <w:rsid w:val="00190A04"/>
    <w:rsid w:val="00190F7D"/>
    <w:rsid w:val="0019148E"/>
    <w:rsid w:val="00191735"/>
    <w:rsid w:val="00191BF7"/>
    <w:rsid w:val="0019204D"/>
    <w:rsid w:val="00192644"/>
    <w:rsid w:val="0019286B"/>
    <w:rsid w:val="00192E2B"/>
    <w:rsid w:val="00192FFC"/>
    <w:rsid w:val="001938A0"/>
    <w:rsid w:val="00193FEF"/>
    <w:rsid w:val="001944BD"/>
    <w:rsid w:val="001950F2"/>
    <w:rsid w:val="00195300"/>
    <w:rsid w:val="00195D18"/>
    <w:rsid w:val="00195F93"/>
    <w:rsid w:val="001960EE"/>
    <w:rsid w:val="00196FD0"/>
    <w:rsid w:val="00197023"/>
    <w:rsid w:val="001A04E7"/>
    <w:rsid w:val="001A1B31"/>
    <w:rsid w:val="001A1FBE"/>
    <w:rsid w:val="001A2224"/>
    <w:rsid w:val="001A2745"/>
    <w:rsid w:val="001A2B88"/>
    <w:rsid w:val="001A3283"/>
    <w:rsid w:val="001A3617"/>
    <w:rsid w:val="001A4796"/>
    <w:rsid w:val="001A4FDF"/>
    <w:rsid w:val="001A5C5E"/>
    <w:rsid w:val="001A62C6"/>
    <w:rsid w:val="001A6C0B"/>
    <w:rsid w:val="001B087C"/>
    <w:rsid w:val="001B0F22"/>
    <w:rsid w:val="001B10FF"/>
    <w:rsid w:val="001B11B2"/>
    <w:rsid w:val="001B12DE"/>
    <w:rsid w:val="001B1680"/>
    <w:rsid w:val="001B1A44"/>
    <w:rsid w:val="001B1D84"/>
    <w:rsid w:val="001B2950"/>
    <w:rsid w:val="001B2E9B"/>
    <w:rsid w:val="001B3142"/>
    <w:rsid w:val="001B406C"/>
    <w:rsid w:val="001B4302"/>
    <w:rsid w:val="001B43CF"/>
    <w:rsid w:val="001B447C"/>
    <w:rsid w:val="001B4811"/>
    <w:rsid w:val="001B5709"/>
    <w:rsid w:val="001B6363"/>
    <w:rsid w:val="001B6892"/>
    <w:rsid w:val="001B6FD0"/>
    <w:rsid w:val="001B775E"/>
    <w:rsid w:val="001B79B4"/>
    <w:rsid w:val="001B7C86"/>
    <w:rsid w:val="001B7DCB"/>
    <w:rsid w:val="001C0A01"/>
    <w:rsid w:val="001C0C70"/>
    <w:rsid w:val="001C0E75"/>
    <w:rsid w:val="001C1AB0"/>
    <w:rsid w:val="001C1E6F"/>
    <w:rsid w:val="001C2FE2"/>
    <w:rsid w:val="001C309B"/>
    <w:rsid w:val="001C31CB"/>
    <w:rsid w:val="001C38D8"/>
    <w:rsid w:val="001C4001"/>
    <w:rsid w:val="001C51F6"/>
    <w:rsid w:val="001C69B4"/>
    <w:rsid w:val="001C7265"/>
    <w:rsid w:val="001C78C9"/>
    <w:rsid w:val="001C7B3D"/>
    <w:rsid w:val="001C7E15"/>
    <w:rsid w:val="001C7F97"/>
    <w:rsid w:val="001D0C1A"/>
    <w:rsid w:val="001D0E9C"/>
    <w:rsid w:val="001D13F7"/>
    <w:rsid w:val="001D14F0"/>
    <w:rsid w:val="001D1A1D"/>
    <w:rsid w:val="001D253B"/>
    <w:rsid w:val="001D25FB"/>
    <w:rsid w:val="001D2977"/>
    <w:rsid w:val="001D2AE8"/>
    <w:rsid w:val="001D2D12"/>
    <w:rsid w:val="001D313E"/>
    <w:rsid w:val="001D3F83"/>
    <w:rsid w:val="001D4362"/>
    <w:rsid w:val="001D50F3"/>
    <w:rsid w:val="001D5688"/>
    <w:rsid w:val="001D57C1"/>
    <w:rsid w:val="001D5E01"/>
    <w:rsid w:val="001D78CE"/>
    <w:rsid w:val="001E0080"/>
    <w:rsid w:val="001E0931"/>
    <w:rsid w:val="001E09B3"/>
    <w:rsid w:val="001E0A0F"/>
    <w:rsid w:val="001E1889"/>
    <w:rsid w:val="001E1A75"/>
    <w:rsid w:val="001E1B3A"/>
    <w:rsid w:val="001E1CEE"/>
    <w:rsid w:val="001E2229"/>
    <w:rsid w:val="001E2869"/>
    <w:rsid w:val="001E2D75"/>
    <w:rsid w:val="001E3D40"/>
    <w:rsid w:val="001E3D98"/>
    <w:rsid w:val="001E3E79"/>
    <w:rsid w:val="001E4398"/>
    <w:rsid w:val="001E4443"/>
    <w:rsid w:val="001E4A84"/>
    <w:rsid w:val="001E4B62"/>
    <w:rsid w:val="001E4BE8"/>
    <w:rsid w:val="001E545D"/>
    <w:rsid w:val="001E66FC"/>
    <w:rsid w:val="001E686E"/>
    <w:rsid w:val="001E6D17"/>
    <w:rsid w:val="001E6F42"/>
    <w:rsid w:val="001E7824"/>
    <w:rsid w:val="001E7A5E"/>
    <w:rsid w:val="001E7AB5"/>
    <w:rsid w:val="001F0609"/>
    <w:rsid w:val="001F0B02"/>
    <w:rsid w:val="001F0C94"/>
    <w:rsid w:val="001F1041"/>
    <w:rsid w:val="001F17AE"/>
    <w:rsid w:val="001F1B37"/>
    <w:rsid w:val="001F1CAD"/>
    <w:rsid w:val="001F296E"/>
    <w:rsid w:val="001F29AC"/>
    <w:rsid w:val="001F2A2C"/>
    <w:rsid w:val="001F2E42"/>
    <w:rsid w:val="001F45E2"/>
    <w:rsid w:val="001F4629"/>
    <w:rsid w:val="001F6F09"/>
    <w:rsid w:val="002005D4"/>
    <w:rsid w:val="00201858"/>
    <w:rsid w:val="0020187D"/>
    <w:rsid w:val="00202022"/>
    <w:rsid w:val="002028D1"/>
    <w:rsid w:val="002029F5"/>
    <w:rsid w:val="00202BC4"/>
    <w:rsid w:val="00202E50"/>
    <w:rsid w:val="00203D99"/>
    <w:rsid w:val="0020460D"/>
    <w:rsid w:val="0020551A"/>
    <w:rsid w:val="00205528"/>
    <w:rsid w:val="00205BC7"/>
    <w:rsid w:val="00205F13"/>
    <w:rsid w:val="00206238"/>
    <w:rsid w:val="00206D5E"/>
    <w:rsid w:val="00206D96"/>
    <w:rsid w:val="002072D4"/>
    <w:rsid w:val="00207374"/>
    <w:rsid w:val="0020756C"/>
    <w:rsid w:val="00207CBA"/>
    <w:rsid w:val="0021030E"/>
    <w:rsid w:val="00210856"/>
    <w:rsid w:val="0021130B"/>
    <w:rsid w:val="00211563"/>
    <w:rsid w:val="0021176E"/>
    <w:rsid w:val="00211BCC"/>
    <w:rsid w:val="002126DA"/>
    <w:rsid w:val="00212DAF"/>
    <w:rsid w:val="002136C1"/>
    <w:rsid w:val="00213ECA"/>
    <w:rsid w:val="002150A9"/>
    <w:rsid w:val="00215717"/>
    <w:rsid w:val="00215CCB"/>
    <w:rsid w:val="00215E29"/>
    <w:rsid w:val="0021609A"/>
    <w:rsid w:val="00216E5C"/>
    <w:rsid w:val="0021705D"/>
    <w:rsid w:val="002208DC"/>
    <w:rsid w:val="00220C9D"/>
    <w:rsid w:val="002224D0"/>
    <w:rsid w:val="00222840"/>
    <w:rsid w:val="0022352B"/>
    <w:rsid w:val="00223929"/>
    <w:rsid w:val="002239F8"/>
    <w:rsid w:val="0022428D"/>
    <w:rsid w:val="00224498"/>
    <w:rsid w:val="00224ECF"/>
    <w:rsid w:val="0022793B"/>
    <w:rsid w:val="00227994"/>
    <w:rsid w:val="00232C44"/>
    <w:rsid w:val="00233364"/>
    <w:rsid w:val="002335B5"/>
    <w:rsid w:val="00235867"/>
    <w:rsid w:val="00235A6A"/>
    <w:rsid w:val="002363A4"/>
    <w:rsid w:val="00236758"/>
    <w:rsid w:val="00236BB4"/>
    <w:rsid w:val="0023739E"/>
    <w:rsid w:val="00237BFE"/>
    <w:rsid w:val="00237E57"/>
    <w:rsid w:val="002406D2"/>
    <w:rsid w:val="002408F4"/>
    <w:rsid w:val="002409A9"/>
    <w:rsid w:val="00240FC2"/>
    <w:rsid w:val="00241031"/>
    <w:rsid w:val="002419E3"/>
    <w:rsid w:val="00242D74"/>
    <w:rsid w:val="002439C0"/>
    <w:rsid w:val="002439DF"/>
    <w:rsid w:val="00243C75"/>
    <w:rsid w:val="0024430D"/>
    <w:rsid w:val="00244569"/>
    <w:rsid w:val="00246CFE"/>
    <w:rsid w:val="00250A95"/>
    <w:rsid w:val="0025120E"/>
    <w:rsid w:val="002518EE"/>
    <w:rsid w:val="00251DB7"/>
    <w:rsid w:val="00252225"/>
    <w:rsid w:val="00252A11"/>
    <w:rsid w:val="00252A5E"/>
    <w:rsid w:val="00253AD0"/>
    <w:rsid w:val="00253D69"/>
    <w:rsid w:val="00254089"/>
    <w:rsid w:val="0025429C"/>
    <w:rsid w:val="00254AF9"/>
    <w:rsid w:val="00254BC2"/>
    <w:rsid w:val="00254ECF"/>
    <w:rsid w:val="0025515E"/>
    <w:rsid w:val="002551C8"/>
    <w:rsid w:val="0025537E"/>
    <w:rsid w:val="002558BE"/>
    <w:rsid w:val="00256B26"/>
    <w:rsid w:val="00256EBE"/>
    <w:rsid w:val="002573FA"/>
    <w:rsid w:val="002579E6"/>
    <w:rsid w:val="00257B25"/>
    <w:rsid w:val="00257C82"/>
    <w:rsid w:val="002605D1"/>
    <w:rsid w:val="00260DC8"/>
    <w:rsid w:val="00260E0C"/>
    <w:rsid w:val="002614CE"/>
    <w:rsid w:val="00261CFC"/>
    <w:rsid w:val="00262603"/>
    <w:rsid w:val="002627AF"/>
    <w:rsid w:val="00262944"/>
    <w:rsid w:val="00262CB3"/>
    <w:rsid w:val="00264211"/>
    <w:rsid w:val="002648BE"/>
    <w:rsid w:val="00264FDA"/>
    <w:rsid w:val="00265418"/>
    <w:rsid w:val="00265800"/>
    <w:rsid w:val="00265D6D"/>
    <w:rsid w:val="00265FD9"/>
    <w:rsid w:val="00266EFB"/>
    <w:rsid w:val="00266FB4"/>
    <w:rsid w:val="0026738B"/>
    <w:rsid w:val="0026785E"/>
    <w:rsid w:val="002679F6"/>
    <w:rsid w:val="00267AC4"/>
    <w:rsid w:val="00267E92"/>
    <w:rsid w:val="002701E3"/>
    <w:rsid w:val="002702F0"/>
    <w:rsid w:val="0027092A"/>
    <w:rsid w:val="00271D0A"/>
    <w:rsid w:val="0027222A"/>
    <w:rsid w:val="002722BA"/>
    <w:rsid w:val="0027291B"/>
    <w:rsid w:val="00272BAC"/>
    <w:rsid w:val="00273492"/>
    <w:rsid w:val="00273755"/>
    <w:rsid w:val="002739A1"/>
    <w:rsid w:val="00273A4E"/>
    <w:rsid w:val="00274347"/>
    <w:rsid w:val="0027456A"/>
    <w:rsid w:val="00275563"/>
    <w:rsid w:val="002757AB"/>
    <w:rsid w:val="0027713E"/>
    <w:rsid w:val="00277881"/>
    <w:rsid w:val="002779C5"/>
    <w:rsid w:val="00277E6A"/>
    <w:rsid w:val="002804B3"/>
    <w:rsid w:val="002805A1"/>
    <w:rsid w:val="00281B7B"/>
    <w:rsid w:val="00281B9F"/>
    <w:rsid w:val="00282A5C"/>
    <w:rsid w:val="00283406"/>
    <w:rsid w:val="002834CA"/>
    <w:rsid w:val="002843A4"/>
    <w:rsid w:val="0028565A"/>
    <w:rsid w:val="00285A9D"/>
    <w:rsid w:val="00286BF2"/>
    <w:rsid w:val="002872FC"/>
    <w:rsid w:val="0028765C"/>
    <w:rsid w:val="00287F51"/>
    <w:rsid w:val="002905E1"/>
    <w:rsid w:val="00290950"/>
    <w:rsid w:val="00291735"/>
    <w:rsid w:val="00291F72"/>
    <w:rsid w:val="002924E0"/>
    <w:rsid w:val="002933D9"/>
    <w:rsid w:val="00293B5F"/>
    <w:rsid w:val="002940D6"/>
    <w:rsid w:val="00294369"/>
    <w:rsid w:val="00294DD4"/>
    <w:rsid w:val="0029618D"/>
    <w:rsid w:val="00296614"/>
    <w:rsid w:val="002970AD"/>
    <w:rsid w:val="00297E87"/>
    <w:rsid w:val="002A018E"/>
    <w:rsid w:val="002A106A"/>
    <w:rsid w:val="002A1A94"/>
    <w:rsid w:val="002A208F"/>
    <w:rsid w:val="002A251E"/>
    <w:rsid w:val="002A2642"/>
    <w:rsid w:val="002A2CBC"/>
    <w:rsid w:val="002A32C5"/>
    <w:rsid w:val="002A3490"/>
    <w:rsid w:val="002A3951"/>
    <w:rsid w:val="002A3DC3"/>
    <w:rsid w:val="002A3FC2"/>
    <w:rsid w:val="002A4A40"/>
    <w:rsid w:val="002A4C35"/>
    <w:rsid w:val="002A4C6F"/>
    <w:rsid w:val="002A6077"/>
    <w:rsid w:val="002A611D"/>
    <w:rsid w:val="002A6162"/>
    <w:rsid w:val="002A622E"/>
    <w:rsid w:val="002A644C"/>
    <w:rsid w:val="002A7FF2"/>
    <w:rsid w:val="002B0206"/>
    <w:rsid w:val="002B0472"/>
    <w:rsid w:val="002B0923"/>
    <w:rsid w:val="002B1C8B"/>
    <w:rsid w:val="002B290D"/>
    <w:rsid w:val="002B4063"/>
    <w:rsid w:val="002B4241"/>
    <w:rsid w:val="002B50A2"/>
    <w:rsid w:val="002B5F23"/>
    <w:rsid w:val="002B61DE"/>
    <w:rsid w:val="002B6B95"/>
    <w:rsid w:val="002B6E95"/>
    <w:rsid w:val="002B783B"/>
    <w:rsid w:val="002C0341"/>
    <w:rsid w:val="002C1162"/>
    <w:rsid w:val="002C126E"/>
    <w:rsid w:val="002C15A6"/>
    <w:rsid w:val="002C1975"/>
    <w:rsid w:val="002C2407"/>
    <w:rsid w:val="002C2ECE"/>
    <w:rsid w:val="002C3363"/>
    <w:rsid w:val="002C3533"/>
    <w:rsid w:val="002C368D"/>
    <w:rsid w:val="002C3BA2"/>
    <w:rsid w:val="002C4261"/>
    <w:rsid w:val="002C4304"/>
    <w:rsid w:val="002C4B8D"/>
    <w:rsid w:val="002C5114"/>
    <w:rsid w:val="002C5673"/>
    <w:rsid w:val="002C5D98"/>
    <w:rsid w:val="002C6497"/>
    <w:rsid w:val="002C73C2"/>
    <w:rsid w:val="002C7DDA"/>
    <w:rsid w:val="002D06D0"/>
    <w:rsid w:val="002D1471"/>
    <w:rsid w:val="002D1805"/>
    <w:rsid w:val="002D1CFD"/>
    <w:rsid w:val="002D1ECE"/>
    <w:rsid w:val="002D1F74"/>
    <w:rsid w:val="002D283E"/>
    <w:rsid w:val="002D2CDB"/>
    <w:rsid w:val="002D2E51"/>
    <w:rsid w:val="002D374C"/>
    <w:rsid w:val="002D3D65"/>
    <w:rsid w:val="002D3F08"/>
    <w:rsid w:val="002D48EF"/>
    <w:rsid w:val="002D4A0B"/>
    <w:rsid w:val="002D4A90"/>
    <w:rsid w:val="002D4C2E"/>
    <w:rsid w:val="002D4DD8"/>
    <w:rsid w:val="002D5564"/>
    <w:rsid w:val="002D578A"/>
    <w:rsid w:val="002D58AF"/>
    <w:rsid w:val="002D594D"/>
    <w:rsid w:val="002D5AEF"/>
    <w:rsid w:val="002D7672"/>
    <w:rsid w:val="002D7925"/>
    <w:rsid w:val="002D7DEF"/>
    <w:rsid w:val="002E006D"/>
    <w:rsid w:val="002E05C6"/>
    <w:rsid w:val="002E0757"/>
    <w:rsid w:val="002E0AC2"/>
    <w:rsid w:val="002E2893"/>
    <w:rsid w:val="002E293B"/>
    <w:rsid w:val="002E341B"/>
    <w:rsid w:val="002E3818"/>
    <w:rsid w:val="002E3C60"/>
    <w:rsid w:val="002E44D7"/>
    <w:rsid w:val="002E4E00"/>
    <w:rsid w:val="002E5B92"/>
    <w:rsid w:val="002E607E"/>
    <w:rsid w:val="002E61AE"/>
    <w:rsid w:val="002E665A"/>
    <w:rsid w:val="002E6706"/>
    <w:rsid w:val="002E690D"/>
    <w:rsid w:val="002E7422"/>
    <w:rsid w:val="002E796C"/>
    <w:rsid w:val="002E7AC4"/>
    <w:rsid w:val="002E7C6B"/>
    <w:rsid w:val="002E7DD9"/>
    <w:rsid w:val="002F164C"/>
    <w:rsid w:val="002F1A1C"/>
    <w:rsid w:val="002F4465"/>
    <w:rsid w:val="002F4662"/>
    <w:rsid w:val="002F5BB1"/>
    <w:rsid w:val="002F61B8"/>
    <w:rsid w:val="002F68E5"/>
    <w:rsid w:val="002F7607"/>
    <w:rsid w:val="00300AA1"/>
    <w:rsid w:val="0030171B"/>
    <w:rsid w:val="003028FD"/>
    <w:rsid w:val="00302B47"/>
    <w:rsid w:val="003030EC"/>
    <w:rsid w:val="003034FD"/>
    <w:rsid w:val="0030411D"/>
    <w:rsid w:val="00304220"/>
    <w:rsid w:val="00304342"/>
    <w:rsid w:val="003049E7"/>
    <w:rsid w:val="00304D8C"/>
    <w:rsid w:val="0030509D"/>
    <w:rsid w:val="00305CE5"/>
    <w:rsid w:val="00305D13"/>
    <w:rsid w:val="00306103"/>
    <w:rsid w:val="00306890"/>
    <w:rsid w:val="00306920"/>
    <w:rsid w:val="003069E3"/>
    <w:rsid w:val="00306C93"/>
    <w:rsid w:val="003072B1"/>
    <w:rsid w:val="0031006A"/>
    <w:rsid w:val="00310623"/>
    <w:rsid w:val="00310C35"/>
    <w:rsid w:val="00310F67"/>
    <w:rsid w:val="00311A92"/>
    <w:rsid w:val="00313642"/>
    <w:rsid w:val="00313E7E"/>
    <w:rsid w:val="0031415E"/>
    <w:rsid w:val="00315DDA"/>
    <w:rsid w:val="00316E5D"/>
    <w:rsid w:val="00317714"/>
    <w:rsid w:val="00317CC7"/>
    <w:rsid w:val="003206A6"/>
    <w:rsid w:val="0032116F"/>
    <w:rsid w:val="0032170C"/>
    <w:rsid w:val="00321F3E"/>
    <w:rsid w:val="00322E9A"/>
    <w:rsid w:val="0032632D"/>
    <w:rsid w:val="003264E0"/>
    <w:rsid w:val="003268A2"/>
    <w:rsid w:val="00326B89"/>
    <w:rsid w:val="00327607"/>
    <w:rsid w:val="00327F65"/>
    <w:rsid w:val="00330D61"/>
    <w:rsid w:val="00330EF8"/>
    <w:rsid w:val="003324B2"/>
    <w:rsid w:val="00333D8A"/>
    <w:rsid w:val="003341A3"/>
    <w:rsid w:val="00335017"/>
    <w:rsid w:val="00335519"/>
    <w:rsid w:val="00335DC8"/>
    <w:rsid w:val="00336B2F"/>
    <w:rsid w:val="00337333"/>
    <w:rsid w:val="003401BA"/>
    <w:rsid w:val="003404E5"/>
    <w:rsid w:val="0034094C"/>
    <w:rsid w:val="00340ACE"/>
    <w:rsid w:val="00340F60"/>
    <w:rsid w:val="00341140"/>
    <w:rsid w:val="003429C2"/>
    <w:rsid w:val="0034376F"/>
    <w:rsid w:val="003439FF"/>
    <w:rsid w:val="003449B0"/>
    <w:rsid w:val="00344AB9"/>
    <w:rsid w:val="00345097"/>
    <w:rsid w:val="0034555C"/>
    <w:rsid w:val="00345C2D"/>
    <w:rsid w:val="00345D32"/>
    <w:rsid w:val="00345D8E"/>
    <w:rsid w:val="003460A3"/>
    <w:rsid w:val="00346BB2"/>
    <w:rsid w:val="00347026"/>
    <w:rsid w:val="00347766"/>
    <w:rsid w:val="00347ABF"/>
    <w:rsid w:val="00347C98"/>
    <w:rsid w:val="00350DD5"/>
    <w:rsid w:val="00350F51"/>
    <w:rsid w:val="00351D2A"/>
    <w:rsid w:val="00352111"/>
    <w:rsid w:val="003521A5"/>
    <w:rsid w:val="003528AB"/>
    <w:rsid w:val="00352B77"/>
    <w:rsid w:val="00353BBE"/>
    <w:rsid w:val="00353C9E"/>
    <w:rsid w:val="00354E62"/>
    <w:rsid w:val="00355325"/>
    <w:rsid w:val="00355B66"/>
    <w:rsid w:val="00355EDC"/>
    <w:rsid w:val="0035608A"/>
    <w:rsid w:val="003563EF"/>
    <w:rsid w:val="003567CA"/>
    <w:rsid w:val="00357A31"/>
    <w:rsid w:val="00357C67"/>
    <w:rsid w:val="00360266"/>
    <w:rsid w:val="00360E29"/>
    <w:rsid w:val="00361CCB"/>
    <w:rsid w:val="00361D64"/>
    <w:rsid w:val="00361E04"/>
    <w:rsid w:val="00361E4D"/>
    <w:rsid w:val="00362A45"/>
    <w:rsid w:val="00364391"/>
    <w:rsid w:val="0036520B"/>
    <w:rsid w:val="00365681"/>
    <w:rsid w:val="00365F85"/>
    <w:rsid w:val="00366553"/>
    <w:rsid w:val="0036658B"/>
    <w:rsid w:val="00370034"/>
    <w:rsid w:val="003728C8"/>
    <w:rsid w:val="00372CB9"/>
    <w:rsid w:val="003735ED"/>
    <w:rsid w:val="00373AC0"/>
    <w:rsid w:val="00374538"/>
    <w:rsid w:val="00375112"/>
    <w:rsid w:val="003753DF"/>
    <w:rsid w:val="00375E0B"/>
    <w:rsid w:val="00376522"/>
    <w:rsid w:val="00376869"/>
    <w:rsid w:val="00376A58"/>
    <w:rsid w:val="00376B3E"/>
    <w:rsid w:val="00376DCA"/>
    <w:rsid w:val="00376E8F"/>
    <w:rsid w:val="003776D7"/>
    <w:rsid w:val="003804A2"/>
    <w:rsid w:val="00380569"/>
    <w:rsid w:val="00380C55"/>
    <w:rsid w:val="0038136A"/>
    <w:rsid w:val="003814DD"/>
    <w:rsid w:val="00381A12"/>
    <w:rsid w:val="003827CB"/>
    <w:rsid w:val="003828D5"/>
    <w:rsid w:val="00382A84"/>
    <w:rsid w:val="00382E61"/>
    <w:rsid w:val="00383187"/>
    <w:rsid w:val="0038319B"/>
    <w:rsid w:val="00383AA3"/>
    <w:rsid w:val="00383B68"/>
    <w:rsid w:val="003840AF"/>
    <w:rsid w:val="00384344"/>
    <w:rsid w:val="00385B49"/>
    <w:rsid w:val="00387822"/>
    <w:rsid w:val="003902C9"/>
    <w:rsid w:val="003906D2"/>
    <w:rsid w:val="003908AC"/>
    <w:rsid w:val="003909C3"/>
    <w:rsid w:val="0039159B"/>
    <w:rsid w:val="0039245B"/>
    <w:rsid w:val="003943B8"/>
    <w:rsid w:val="0039452C"/>
    <w:rsid w:val="003948F9"/>
    <w:rsid w:val="00394DE3"/>
    <w:rsid w:val="0039521A"/>
    <w:rsid w:val="003959CC"/>
    <w:rsid w:val="00396149"/>
    <w:rsid w:val="003963E3"/>
    <w:rsid w:val="003976FB"/>
    <w:rsid w:val="00397E09"/>
    <w:rsid w:val="00397F8E"/>
    <w:rsid w:val="003A01B8"/>
    <w:rsid w:val="003A0554"/>
    <w:rsid w:val="003A1B0C"/>
    <w:rsid w:val="003A21AA"/>
    <w:rsid w:val="003A21BB"/>
    <w:rsid w:val="003A23A0"/>
    <w:rsid w:val="003A23E4"/>
    <w:rsid w:val="003A2876"/>
    <w:rsid w:val="003A34F2"/>
    <w:rsid w:val="003A4251"/>
    <w:rsid w:val="003A4711"/>
    <w:rsid w:val="003A4C41"/>
    <w:rsid w:val="003A52C8"/>
    <w:rsid w:val="003A5A69"/>
    <w:rsid w:val="003A5D41"/>
    <w:rsid w:val="003A60A5"/>
    <w:rsid w:val="003A6398"/>
    <w:rsid w:val="003A6EF2"/>
    <w:rsid w:val="003A6F3E"/>
    <w:rsid w:val="003A7687"/>
    <w:rsid w:val="003A7DD5"/>
    <w:rsid w:val="003B0CFD"/>
    <w:rsid w:val="003B0EBC"/>
    <w:rsid w:val="003B17D5"/>
    <w:rsid w:val="003B194D"/>
    <w:rsid w:val="003B1967"/>
    <w:rsid w:val="003B1BB6"/>
    <w:rsid w:val="003B2102"/>
    <w:rsid w:val="003B22F7"/>
    <w:rsid w:val="003B254A"/>
    <w:rsid w:val="003B25F0"/>
    <w:rsid w:val="003B2FCA"/>
    <w:rsid w:val="003B3146"/>
    <w:rsid w:val="003B3322"/>
    <w:rsid w:val="003B3542"/>
    <w:rsid w:val="003B358F"/>
    <w:rsid w:val="003B4718"/>
    <w:rsid w:val="003B4A59"/>
    <w:rsid w:val="003B4AD4"/>
    <w:rsid w:val="003B4E5F"/>
    <w:rsid w:val="003B4F95"/>
    <w:rsid w:val="003B5130"/>
    <w:rsid w:val="003B556F"/>
    <w:rsid w:val="003B5D76"/>
    <w:rsid w:val="003B758A"/>
    <w:rsid w:val="003B7872"/>
    <w:rsid w:val="003B798B"/>
    <w:rsid w:val="003B7EC0"/>
    <w:rsid w:val="003C0548"/>
    <w:rsid w:val="003C06C5"/>
    <w:rsid w:val="003C07A9"/>
    <w:rsid w:val="003C0971"/>
    <w:rsid w:val="003C1361"/>
    <w:rsid w:val="003C17F3"/>
    <w:rsid w:val="003C1AFC"/>
    <w:rsid w:val="003C2413"/>
    <w:rsid w:val="003C2C89"/>
    <w:rsid w:val="003C3E13"/>
    <w:rsid w:val="003C4507"/>
    <w:rsid w:val="003C4CA7"/>
    <w:rsid w:val="003C576F"/>
    <w:rsid w:val="003C5821"/>
    <w:rsid w:val="003C5C68"/>
    <w:rsid w:val="003C6257"/>
    <w:rsid w:val="003C64DC"/>
    <w:rsid w:val="003C6D1C"/>
    <w:rsid w:val="003C6D62"/>
    <w:rsid w:val="003C6D63"/>
    <w:rsid w:val="003C74EB"/>
    <w:rsid w:val="003C79D2"/>
    <w:rsid w:val="003C7CEB"/>
    <w:rsid w:val="003C7D7A"/>
    <w:rsid w:val="003C7F58"/>
    <w:rsid w:val="003D0964"/>
    <w:rsid w:val="003D0F2B"/>
    <w:rsid w:val="003D0F67"/>
    <w:rsid w:val="003D0FC1"/>
    <w:rsid w:val="003D1344"/>
    <w:rsid w:val="003D13D2"/>
    <w:rsid w:val="003D15D9"/>
    <w:rsid w:val="003D1CED"/>
    <w:rsid w:val="003D1DB1"/>
    <w:rsid w:val="003D1E74"/>
    <w:rsid w:val="003D26AD"/>
    <w:rsid w:val="003D2B7C"/>
    <w:rsid w:val="003D3548"/>
    <w:rsid w:val="003D3B58"/>
    <w:rsid w:val="003D4A05"/>
    <w:rsid w:val="003D4CA4"/>
    <w:rsid w:val="003D54D8"/>
    <w:rsid w:val="003D5614"/>
    <w:rsid w:val="003D5CF7"/>
    <w:rsid w:val="003D6B42"/>
    <w:rsid w:val="003D7722"/>
    <w:rsid w:val="003D7E5E"/>
    <w:rsid w:val="003E1ACC"/>
    <w:rsid w:val="003E1F1C"/>
    <w:rsid w:val="003E2C4C"/>
    <w:rsid w:val="003E38D8"/>
    <w:rsid w:val="003E3D58"/>
    <w:rsid w:val="003E5101"/>
    <w:rsid w:val="003E572F"/>
    <w:rsid w:val="003E5C84"/>
    <w:rsid w:val="003E5FBF"/>
    <w:rsid w:val="003E6174"/>
    <w:rsid w:val="003E61AA"/>
    <w:rsid w:val="003E6BB9"/>
    <w:rsid w:val="003F131B"/>
    <w:rsid w:val="003F1CCE"/>
    <w:rsid w:val="003F28C5"/>
    <w:rsid w:val="003F28FA"/>
    <w:rsid w:val="003F3115"/>
    <w:rsid w:val="003F323E"/>
    <w:rsid w:val="003F33DA"/>
    <w:rsid w:val="003F3ADB"/>
    <w:rsid w:val="003F421B"/>
    <w:rsid w:val="003F44E3"/>
    <w:rsid w:val="003F464A"/>
    <w:rsid w:val="003F467C"/>
    <w:rsid w:val="003F4A89"/>
    <w:rsid w:val="003F621A"/>
    <w:rsid w:val="003F6B6E"/>
    <w:rsid w:val="003F6E34"/>
    <w:rsid w:val="003F71FC"/>
    <w:rsid w:val="003F788A"/>
    <w:rsid w:val="00400188"/>
    <w:rsid w:val="00400862"/>
    <w:rsid w:val="00400E91"/>
    <w:rsid w:val="00401397"/>
    <w:rsid w:val="004016B6"/>
    <w:rsid w:val="004027BB"/>
    <w:rsid w:val="00402890"/>
    <w:rsid w:val="004029AA"/>
    <w:rsid w:val="00402D50"/>
    <w:rsid w:val="0040394B"/>
    <w:rsid w:val="00403F9C"/>
    <w:rsid w:val="004046BB"/>
    <w:rsid w:val="00404D68"/>
    <w:rsid w:val="0040546B"/>
    <w:rsid w:val="00405660"/>
    <w:rsid w:val="004058F4"/>
    <w:rsid w:val="00405948"/>
    <w:rsid w:val="00406845"/>
    <w:rsid w:val="004076E3"/>
    <w:rsid w:val="00407AB3"/>
    <w:rsid w:val="00407DAA"/>
    <w:rsid w:val="00407FDA"/>
    <w:rsid w:val="00410342"/>
    <w:rsid w:val="00410AAE"/>
    <w:rsid w:val="004111C1"/>
    <w:rsid w:val="00411338"/>
    <w:rsid w:val="00412F4E"/>
    <w:rsid w:val="004132A4"/>
    <w:rsid w:val="004136AB"/>
    <w:rsid w:val="004159A3"/>
    <w:rsid w:val="0041613B"/>
    <w:rsid w:val="004161C4"/>
    <w:rsid w:val="00416437"/>
    <w:rsid w:val="0041675D"/>
    <w:rsid w:val="004171B5"/>
    <w:rsid w:val="004174A8"/>
    <w:rsid w:val="00417AAE"/>
    <w:rsid w:val="004205FD"/>
    <w:rsid w:val="00420683"/>
    <w:rsid w:val="00420BF8"/>
    <w:rsid w:val="00420C59"/>
    <w:rsid w:val="004219E5"/>
    <w:rsid w:val="00421B18"/>
    <w:rsid w:val="00421C3C"/>
    <w:rsid w:val="00422B7A"/>
    <w:rsid w:val="00422F25"/>
    <w:rsid w:val="00424E6B"/>
    <w:rsid w:val="004255BD"/>
    <w:rsid w:val="004256EB"/>
    <w:rsid w:val="0042585E"/>
    <w:rsid w:val="00425CDC"/>
    <w:rsid w:val="0042627D"/>
    <w:rsid w:val="004262AA"/>
    <w:rsid w:val="0042767F"/>
    <w:rsid w:val="0042789C"/>
    <w:rsid w:val="00427BD1"/>
    <w:rsid w:val="00427E4C"/>
    <w:rsid w:val="0043028D"/>
    <w:rsid w:val="0043052E"/>
    <w:rsid w:val="00430ABD"/>
    <w:rsid w:val="00430BCC"/>
    <w:rsid w:val="00431330"/>
    <w:rsid w:val="00431954"/>
    <w:rsid w:val="004323A3"/>
    <w:rsid w:val="00432BC4"/>
    <w:rsid w:val="00432D48"/>
    <w:rsid w:val="00433895"/>
    <w:rsid w:val="004347A1"/>
    <w:rsid w:val="004349F2"/>
    <w:rsid w:val="0043558C"/>
    <w:rsid w:val="0043639E"/>
    <w:rsid w:val="00437700"/>
    <w:rsid w:val="00437890"/>
    <w:rsid w:val="004400A0"/>
    <w:rsid w:val="004412C3"/>
    <w:rsid w:val="0044209E"/>
    <w:rsid w:val="004420D1"/>
    <w:rsid w:val="00443A50"/>
    <w:rsid w:val="0044453E"/>
    <w:rsid w:val="00444EB8"/>
    <w:rsid w:val="00444FFC"/>
    <w:rsid w:val="00445631"/>
    <w:rsid w:val="00445D94"/>
    <w:rsid w:val="00445DB6"/>
    <w:rsid w:val="00446A9D"/>
    <w:rsid w:val="00446DEB"/>
    <w:rsid w:val="00446E1F"/>
    <w:rsid w:val="00446F62"/>
    <w:rsid w:val="0044700F"/>
    <w:rsid w:val="00447FBB"/>
    <w:rsid w:val="00450865"/>
    <w:rsid w:val="00450CAB"/>
    <w:rsid w:val="00450E36"/>
    <w:rsid w:val="0045132A"/>
    <w:rsid w:val="004519E1"/>
    <w:rsid w:val="0045380C"/>
    <w:rsid w:val="004544F1"/>
    <w:rsid w:val="00454609"/>
    <w:rsid w:val="004548AB"/>
    <w:rsid w:val="00454D2D"/>
    <w:rsid w:val="004564C6"/>
    <w:rsid w:val="00456AF7"/>
    <w:rsid w:val="004619B9"/>
    <w:rsid w:val="00463777"/>
    <w:rsid w:val="00464A3F"/>
    <w:rsid w:val="00464CCE"/>
    <w:rsid w:val="00465006"/>
    <w:rsid w:val="004650FF"/>
    <w:rsid w:val="00465570"/>
    <w:rsid w:val="004657D0"/>
    <w:rsid w:val="00466177"/>
    <w:rsid w:val="004663F1"/>
    <w:rsid w:val="004669CB"/>
    <w:rsid w:val="0046713E"/>
    <w:rsid w:val="00467621"/>
    <w:rsid w:val="00467C92"/>
    <w:rsid w:val="004702B2"/>
    <w:rsid w:val="00470C4A"/>
    <w:rsid w:val="00470E6B"/>
    <w:rsid w:val="00470F6A"/>
    <w:rsid w:val="00470FFE"/>
    <w:rsid w:val="00471249"/>
    <w:rsid w:val="00471458"/>
    <w:rsid w:val="00471866"/>
    <w:rsid w:val="00471F2B"/>
    <w:rsid w:val="004723B1"/>
    <w:rsid w:val="00472470"/>
    <w:rsid w:val="00472952"/>
    <w:rsid w:val="004729C9"/>
    <w:rsid w:val="00473565"/>
    <w:rsid w:val="00474484"/>
    <w:rsid w:val="00474618"/>
    <w:rsid w:val="00474A7B"/>
    <w:rsid w:val="0047511C"/>
    <w:rsid w:val="00475185"/>
    <w:rsid w:val="0047523D"/>
    <w:rsid w:val="00475F22"/>
    <w:rsid w:val="0047669A"/>
    <w:rsid w:val="00476E00"/>
    <w:rsid w:val="00477407"/>
    <w:rsid w:val="00477746"/>
    <w:rsid w:val="00477A78"/>
    <w:rsid w:val="00480886"/>
    <w:rsid w:val="00480979"/>
    <w:rsid w:val="004810C4"/>
    <w:rsid w:val="00481616"/>
    <w:rsid w:val="00481E81"/>
    <w:rsid w:val="004822A4"/>
    <w:rsid w:val="00483380"/>
    <w:rsid w:val="00483D45"/>
    <w:rsid w:val="00484237"/>
    <w:rsid w:val="00484987"/>
    <w:rsid w:val="00484AFE"/>
    <w:rsid w:val="00484C84"/>
    <w:rsid w:val="00484D84"/>
    <w:rsid w:val="004854E4"/>
    <w:rsid w:val="00485698"/>
    <w:rsid w:val="004859BB"/>
    <w:rsid w:val="0048645E"/>
    <w:rsid w:val="00487D2F"/>
    <w:rsid w:val="00490733"/>
    <w:rsid w:val="00490B5D"/>
    <w:rsid w:val="0049117F"/>
    <w:rsid w:val="00491A24"/>
    <w:rsid w:val="0049225D"/>
    <w:rsid w:val="00492432"/>
    <w:rsid w:val="004930FC"/>
    <w:rsid w:val="00493F8C"/>
    <w:rsid w:val="00494542"/>
    <w:rsid w:val="00495439"/>
    <w:rsid w:val="00495651"/>
    <w:rsid w:val="00495785"/>
    <w:rsid w:val="004959DF"/>
    <w:rsid w:val="004968E3"/>
    <w:rsid w:val="00497697"/>
    <w:rsid w:val="00497C06"/>
    <w:rsid w:val="004A02AE"/>
    <w:rsid w:val="004A06FC"/>
    <w:rsid w:val="004A0A11"/>
    <w:rsid w:val="004A0F02"/>
    <w:rsid w:val="004A0FF3"/>
    <w:rsid w:val="004A1544"/>
    <w:rsid w:val="004A1C3C"/>
    <w:rsid w:val="004A31A8"/>
    <w:rsid w:val="004A31FE"/>
    <w:rsid w:val="004A3BF0"/>
    <w:rsid w:val="004A4010"/>
    <w:rsid w:val="004A42F6"/>
    <w:rsid w:val="004A4532"/>
    <w:rsid w:val="004A46FB"/>
    <w:rsid w:val="004A4B4A"/>
    <w:rsid w:val="004A4F91"/>
    <w:rsid w:val="004A5123"/>
    <w:rsid w:val="004A5C0B"/>
    <w:rsid w:val="004A61F0"/>
    <w:rsid w:val="004A6692"/>
    <w:rsid w:val="004A7549"/>
    <w:rsid w:val="004A7859"/>
    <w:rsid w:val="004B10E4"/>
    <w:rsid w:val="004B1847"/>
    <w:rsid w:val="004B232D"/>
    <w:rsid w:val="004B2604"/>
    <w:rsid w:val="004B27BB"/>
    <w:rsid w:val="004B3B1C"/>
    <w:rsid w:val="004B40FD"/>
    <w:rsid w:val="004B4235"/>
    <w:rsid w:val="004B431C"/>
    <w:rsid w:val="004B4405"/>
    <w:rsid w:val="004B4478"/>
    <w:rsid w:val="004B501A"/>
    <w:rsid w:val="004B5514"/>
    <w:rsid w:val="004B55A6"/>
    <w:rsid w:val="004B55AA"/>
    <w:rsid w:val="004B6B83"/>
    <w:rsid w:val="004B6CDB"/>
    <w:rsid w:val="004B725B"/>
    <w:rsid w:val="004B7A1D"/>
    <w:rsid w:val="004B7B07"/>
    <w:rsid w:val="004C0271"/>
    <w:rsid w:val="004C033D"/>
    <w:rsid w:val="004C0657"/>
    <w:rsid w:val="004C0AC7"/>
    <w:rsid w:val="004C0DD1"/>
    <w:rsid w:val="004C1221"/>
    <w:rsid w:val="004C1D7A"/>
    <w:rsid w:val="004C3631"/>
    <w:rsid w:val="004C36F1"/>
    <w:rsid w:val="004C3A13"/>
    <w:rsid w:val="004C4336"/>
    <w:rsid w:val="004C52D4"/>
    <w:rsid w:val="004C55ED"/>
    <w:rsid w:val="004C5C00"/>
    <w:rsid w:val="004C5D19"/>
    <w:rsid w:val="004C6613"/>
    <w:rsid w:val="004C6A52"/>
    <w:rsid w:val="004C6E7A"/>
    <w:rsid w:val="004C7291"/>
    <w:rsid w:val="004C762F"/>
    <w:rsid w:val="004C7BDD"/>
    <w:rsid w:val="004D04AC"/>
    <w:rsid w:val="004D0739"/>
    <w:rsid w:val="004D0760"/>
    <w:rsid w:val="004D07AA"/>
    <w:rsid w:val="004D09BA"/>
    <w:rsid w:val="004D0F17"/>
    <w:rsid w:val="004D10D4"/>
    <w:rsid w:val="004D115B"/>
    <w:rsid w:val="004D158F"/>
    <w:rsid w:val="004D1727"/>
    <w:rsid w:val="004D1B4D"/>
    <w:rsid w:val="004D1C98"/>
    <w:rsid w:val="004D292D"/>
    <w:rsid w:val="004D29F5"/>
    <w:rsid w:val="004D2F0E"/>
    <w:rsid w:val="004D40C9"/>
    <w:rsid w:val="004D453E"/>
    <w:rsid w:val="004D467F"/>
    <w:rsid w:val="004D4BB2"/>
    <w:rsid w:val="004D4BE4"/>
    <w:rsid w:val="004D4FEB"/>
    <w:rsid w:val="004D54CD"/>
    <w:rsid w:val="004D5849"/>
    <w:rsid w:val="004D641B"/>
    <w:rsid w:val="004D649A"/>
    <w:rsid w:val="004D6C66"/>
    <w:rsid w:val="004D7B03"/>
    <w:rsid w:val="004D7BFB"/>
    <w:rsid w:val="004E0E31"/>
    <w:rsid w:val="004E1767"/>
    <w:rsid w:val="004E20CB"/>
    <w:rsid w:val="004E229F"/>
    <w:rsid w:val="004E3895"/>
    <w:rsid w:val="004E3AF8"/>
    <w:rsid w:val="004E4A5B"/>
    <w:rsid w:val="004E4ADC"/>
    <w:rsid w:val="004E4E88"/>
    <w:rsid w:val="004E56B7"/>
    <w:rsid w:val="004E5F8B"/>
    <w:rsid w:val="004E60C0"/>
    <w:rsid w:val="004E665E"/>
    <w:rsid w:val="004E6AFD"/>
    <w:rsid w:val="004E7982"/>
    <w:rsid w:val="004E7A83"/>
    <w:rsid w:val="004F0186"/>
    <w:rsid w:val="004F0944"/>
    <w:rsid w:val="004F0DA2"/>
    <w:rsid w:val="004F104B"/>
    <w:rsid w:val="004F135A"/>
    <w:rsid w:val="004F1C0C"/>
    <w:rsid w:val="004F3CE7"/>
    <w:rsid w:val="004F440C"/>
    <w:rsid w:val="004F455A"/>
    <w:rsid w:val="004F57BE"/>
    <w:rsid w:val="004F59EA"/>
    <w:rsid w:val="004F5D95"/>
    <w:rsid w:val="004F6406"/>
    <w:rsid w:val="004F6617"/>
    <w:rsid w:val="004F6B90"/>
    <w:rsid w:val="004F71B4"/>
    <w:rsid w:val="004F72D5"/>
    <w:rsid w:val="004F7529"/>
    <w:rsid w:val="004F7599"/>
    <w:rsid w:val="004F75AF"/>
    <w:rsid w:val="005000C0"/>
    <w:rsid w:val="0050024F"/>
    <w:rsid w:val="0050084F"/>
    <w:rsid w:val="0050095D"/>
    <w:rsid w:val="0050262F"/>
    <w:rsid w:val="00502AE7"/>
    <w:rsid w:val="00502DB2"/>
    <w:rsid w:val="00502EB7"/>
    <w:rsid w:val="0050320B"/>
    <w:rsid w:val="005037C0"/>
    <w:rsid w:val="0050385E"/>
    <w:rsid w:val="005041AB"/>
    <w:rsid w:val="005045B0"/>
    <w:rsid w:val="005049EC"/>
    <w:rsid w:val="00504A1B"/>
    <w:rsid w:val="005058AD"/>
    <w:rsid w:val="00505E29"/>
    <w:rsid w:val="00505FC1"/>
    <w:rsid w:val="00506297"/>
    <w:rsid w:val="00506529"/>
    <w:rsid w:val="005069E2"/>
    <w:rsid w:val="00506FD9"/>
    <w:rsid w:val="00506FE7"/>
    <w:rsid w:val="00507024"/>
    <w:rsid w:val="0050740C"/>
    <w:rsid w:val="00507B18"/>
    <w:rsid w:val="00510B9C"/>
    <w:rsid w:val="00511742"/>
    <w:rsid w:val="00512056"/>
    <w:rsid w:val="00512579"/>
    <w:rsid w:val="005134BF"/>
    <w:rsid w:val="005135BD"/>
    <w:rsid w:val="00513790"/>
    <w:rsid w:val="005137ED"/>
    <w:rsid w:val="00513FC7"/>
    <w:rsid w:val="0051410F"/>
    <w:rsid w:val="00514464"/>
    <w:rsid w:val="005146E3"/>
    <w:rsid w:val="005149E6"/>
    <w:rsid w:val="00514C09"/>
    <w:rsid w:val="0051538D"/>
    <w:rsid w:val="0051596A"/>
    <w:rsid w:val="00515BA2"/>
    <w:rsid w:val="005163E1"/>
    <w:rsid w:val="0051643E"/>
    <w:rsid w:val="0051667F"/>
    <w:rsid w:val="00516ABE"/>
    <w:rsid w:val="0052043A"/>
    <w:rsid w:val="00520E49"/>
    <w:rsid w:val="005212CD"/>
    <w:rsid w:val="00521968"/>
    <w:rsid w:val="00521B0F"/>
    <w:rsid w:val="00522DA5"/>
    <w:rsid w:val="00523210"/>
    <w:rsid w:val="005232F4"/>
    <w:rsid w:val="00523302"/>
    <w:rsid w:val="005239C0"/>
    <w:rsid w:val="00524D3B"/>
    <w:rsid w:val="00525238"/>
    <w:rsid w:val="0052570E"/>
    <w:rsid w:val="0052648E"/>
    <w:rsid w:val="00526B0D"/>
    <w:rsid w:val="00527F20"/>
    <w:rsid w:val="00530800"/>
    <w:rsid w:val="00530923"/>
    <w:rsid w:val="00530CCC"/>
    <w:rsid w:val="00531739"/>
    <w:rsid w:val="005317FF"/>
    <w:rsid w:val="005318DC"/>
    <w:rsid w:val="0053195B"/>
    <w:rsid w:val="00531B34"/>
    <w:rsid w:val="00531D37"/>
    <w:rsid w:val="005324E8"/>
    <w:rsid w:val="0053258D"/>
    <w:rsid w:val="00532ADD"/>
    <w:rsid w:val="00533A09"/>
    <w:rsid w:val="00533E77"/>
    <w:rsid w:val="00534437"/>
    <w:rsid w:val="00534A27"/>
    <w:rsid w:val="00534FA9"/>
    <w:rsid w:val="00535E45"/>
    <w:rsid w:val="00536099"/>
    <w:rsid w:val="00536A97"/>
    <w:rsid w:val="00536E90"/>
    <w:rsid w:val="00537A82"/>
    <w:rsid w:val="005401C2"/>
    <w:rsid w:val="00540D5F"/>
    <w:rsid w:val="005410DE"/>
    <w:rsid w:val="00541F9B"/>
    <w:rsid w:val="005429A2"/>
    <w:rsid w:val="0054354A"/>
    <w:rsid w:val="00543731"/>
    <w:rsid w:val="00544AA0"/>
    <w:rsid w:val="00545400"/>
    <w:rsid w:val="00545CB2"/>
    <w:rsid w:val="005466EF"/>
    <w:rsid w:val="00546D0B"/>
    <w:rsid w:val="00546F15"/>
    <w:rsid w:val="00547064"/>
    <w:rsid w:val="00547C7D"/>
    <w:rsid w:val="00547CFD"/>
    <w:rsid w:val="00547F14"/>
    <w:rsid w:val="00550472"/>
    <w:rsid w:val="0055052A"/>
    <w:rsid w:val="00552342"/>
    <w:rsid w:val="005525CD"/>
    <w:rsid w:val="00553394"/>
    <w:rsid w:val="00553395"/>
    <w:rsid w:val="005536C5"/>
    <w:rsid w:val="0055394E"/>
    <w:rsid w:val="00554F45"/>
    <w:rsid w:val="00554F98"/>
    <w:rsid w:val="0055527F"/>
    <w:rsid w:val="00556190"/>
    <w:rsid w:val="005568AE"/>
    <w:rsid w:val="00556A99"/>
    <w:rsid w:val="00556B1F"/>
    <w:rsid w:val="005605E6"/>
    <w:rsid w:val="00561C1C"/>
    <w:rsid w:val="00562F7C"/>
    <w:rsid w:val="005638F1"/>
    <w:rsid w:val="00564023"/>
    <w:rsid w:val="005645A0"/>
    <w:rsid w:val="00565498"/>
    <w:rsid w:val="00566351"/>
    <w:rsid w:val="00566C56"/>
    <w:rsid w:val="005673F2"/>
    <w:rsid w:val="00567499"/>
    <w:rsid w:val="00567917"/>
    <w:rsid w:val="00570BAC"/>
    <w:rsid w:val="00571747"/>
    <w:rsid w:val="00572319"/>
    <w:rsid w:val="00573166"/>
    <w:rsid w:val="005737CD"/>
    <w:rsid w:val="00573CEF"/>
    <w:rsid w:val="00574493"/>
    <w:rsid w:val="00574510"/>
    <w:rsid w:val="00575D1A"/>
    <w:rsid w:val="00575D7D"/>
    <w:rsid w:val="005766FE"/>
    <w:rsid w:val="00576C07"/>
    <w:rsid w:val="00576D7B"/>
    <w:rsid w:val="00580226"/>
    <w:rsid w:val="00580620"/>
    <w:rsid w:val="0058081E"/>
    <w:rsid w:val="00580BDF"/>
    <w:rsid w:val="00580E03"/>
    <w:rsid w:val="00580F30"/>
    <w:rsid w:val="0058128F"/>
    <w:rsid w:val="00582BAA"/>
    <w:rsid w:val="00583808"/>
    <w:rsid w:val="00583A86"/>
    <w:rsid w:val="00584EF5"/>
    <w:rsid w:val="00584F4F"/>
    <w:rsid w:val="00584F5B"/>
    <w:rsid w:val="00585A23"/>
    <w:rsid w:val="00585C1A"/>
    <w:rsid w:val="0058665C"/>
    <w:rsid w:val="00586B3C"/>
    <w:rsid w:val="0058727E"/>
    <w:rsid w:val="00587715"/>
    <w:rsid w:val="00587741"/>
    <w:rsid w:val="00587B7D"/>
    <w:rsid w:val="005908D4"/>
    <w:rsid w:val="00590AC7"/>
    <w:rsid w:val="00590F2F"/>
    <w:rsid w:val="005911D2"/>
    <w:rsid w:val="0059148B"/>
    <w:rsid w:val="005926F5"/>
    <w:rsid w:val="00592A7F"/>
    <w:rsid w:val="0059477B"/>
    <w:rsid w:val="00595BB5"/>
    <w:rsid w:val="00595D96"/>
    <w:rsid w:val="00595E6F"/>
    <w:rsid w:val="0059628D"/>
    <w:rsid w:val="00596328"/>
    <w:rsid w:val="00596583"/>
    <w:rsid w:val="0059696E"/>
    <w:rsid w:val="00596BF4"/>
    <w:rsid w:val="0059703C"/>
    <w:rsid w:val="0059793C"/>
    <w:rsid w:val="00597F1C"/>
    <w:rsid w:val="005A027F"/>
    <w:rsid w:val="005A0F36"/>
    <w:rsid w:val="005A35BB"/>
    <w:rsid w:val="005A3AC8"/>
    <w:rsid w:val="005A43E2"/>
    <w:rsid w:val="005A4FEA"/>
    <w:rsid w:val="005A5FDF"/>
    <w:rsid w:val="005A6801"/>
    <w:rsid w:val="005A6ADF"/>
    <w:rsid w:val="005A6E25"/>
    <w:rsid w:val="005A71A0"/>
    <w:rsid w:val="005A7303"/>
    <w:rsid w:val="005B057A"/>
    <w:rsid w:val="005B09F7"/>
    <w:rsid w:val="005B0B87"/>
    <w:rsid w:val="005B0D9D"/>
    <w:rsid w:val="005B1A9F"/>
    <w:rsid w:val="005B1C41"/>
    <w:rsid w:val="005B2527"/>
    <w:rsid w:val="005B3650"/>
    <w:rsid w:val="005B3674"/>
    <w:rsid w:val="005B37A7"/>
    <w:rsid w:val="005B38F6"/>
    <w:rsid w:val="005B3DBF"/>
    <w:rsid w:val="005B3DD5"/>
    <w:rsid w:val="005B40D9"/>
    <w:rsid w:val="005B4526"/>
    <w:rsid w:val="005B5724"/>
    <w:rsid w:val="005B71B2"/>
    <w:rsid w:val="005B74A8"/>
    <w:rsid w:val="005C0B7C"/>
    <w:rsid w:val="005C13FC"/>
    <w:rsid w:val="005C141F"/>
    <w:rsid w:val="005C16DB"/>
    <w:rsid w:val="005C1B21"/>
    <w:rsid w:val="005C1F41"/>
    <w:rsid w:val="005C265C"/>
    <w:rsid w:val="005C2917"/>
    <w:rsid w:val="005C2EFB"/>
    <w:rsid w:val="005C3627"/>
    <w:rsid w:val="005C3FCC"/>
    <w:rsid w:val="005C4CFD"/>
    <w:rsid w:val="005C6176"/>
    <w:rsid w:val="005C69B7"/>
    <w:rsid w:val="005C6FA9"/>
    <w:rsid w:val="005D0380"/>
    <w:rsid w:val="005D1453"/>
    <w:rsid w:val="005D24B2"/>
    <w:rsid w:val="005D25A4"/>
    <w:rsid w:val="005D27B5"/>
    <w:rsid w:val="005D30CF"/>
    <w:rsid w:val="005D396E"/>
    <w:rsid w:val="005D3A1D"/>
    <w:rsid w:val="005D40A8"/>
    <w:rsid w:val="005D4286"/>
    <w:rsid w:val="005D5041"/>
    <w:rsid w:val="005D5CA0"/>
    <w:rsid w:val="005D5E9C"/>
    <w:rsid w:val="005D603B"/>
    <w:rsid w:val="005D71CD"/>
    <w:rsid w:val="005E0B90"/>
    <w:rsid w:val="005E0CAA"/>
    <w:rsid w:val="005E10BE"/>
    <w:rsid w:val="005E152F"/>
    <w:rsid w:val="005E1C47"/>
    <w:rsid w:val="005E32EC"/>
    <w:rsid w:val="005E374A"/>
    <w:rsid w:val="005E40E9"/>
    <w:rsid w:val="005E4111"/>
    <w:rsid w:val="005E4470"/>
    <w:rsid w:val="005E4584"/>
    <w:rsid w:val="005E4C20"/>
    <w:rsid w:val="005E4DB5"/>
    <w:rsid w:val="005E50C9"/>
    <w:rsid w:val="005E5927"/>
    <w:rsid w:val="005E5E57"/>
    <w:rsid w:val="005E63C8"/>
    <w:rsid w:val="005F0043"/>
    <w:rsid w:val="005F0440"/>
    <w:rsid w:val="005F222D"/>
    <w:rsid w:val="005F2B61"/>
    <w:rsid w:val="005F3650"/>
    <w:rsid w:val="005F443A"/>
    <w:rsid w:val="005F4B31"/>
    <w:rsid w:val="005F5EEB"/>
    <w:rsid w:val="005F7BCA"/>
    <w:rsid w:val="00600481"/>
    <w:rsid w:val="006021BD"/>
    <w:rsid w:val="00602C40"/>
    <w:rsid w:val="00603133"/>
    <w:rsid w:val="006031CE"/>
    <w:rsid w:val="00603509"/>
    <w:rsid w:val="006040F9"/>
    <w:rsid w:val="006041D7"/>
    <w:rsid w:val="00604375"/>
    <w:rsid w:val="00604A1F"/>
    <w:rsid w:val="006054D8"/>
    <w:rsid w:val="0060567A"/>
    <w:rsid w:val="00605F08"/>
    <w:rsid w:val="00606094"/>
    <w:rsid w:val="00606192"/>
    <w:rsid w:val="0060671B"/>
    <w:rsid w:val="00606F04"/>
    <w:rsid w:val="0060788D"/>
    <w:rsid w:val="00607A5A"/>
    <w:rsid w:val="00612365"/>
    <w:rsid w:val="00612CF0"/>
    <w:rsid w:val="00613514"/>
    <w:rsid w:val="0061373E"/>
    <w:rsid w:val="006137D4"/>
    <w:rsid w:val="00613880"/>
    <w:rsid w:val="00613892"/>
    <w:rsid w:val="00613BA4"/>
    <w:rsid w:val="00613D6C"/>
    <w:rsid w:val="0061464D"/>
    <w:rsid w:val="00614B50"/>
    <w:rsid w:val="00614E5A"/>
    <w:rsid w:val="00614E95"/>
    <w:rsid w:val="00614F86"/>
    <w:rsid w:val="00614FF4"/>
    <w:rsid w:val="0061535F"/>
    <w:rsid w:val="006154DC"/>
    <w:rsid w:val="0061567A"/>
    <w:rsid w:val="006158C0"/>
    <w:rsid w:val="0061694A"/>
    <w:rsid w:val="00617007"/>
    <w:rsid w:val="006170BA"/>
    <w:rsid w:val="00617370"/>
    <w:rsid w:val="00617C09"/>
    <w:rsid w:val="00620031"/>
    <w:rsid w:val="0062143E"/>
    <w:rsid w:val="006216A4"/>
    <w:rsid w:val="00621A1E"/>
    <w:rsid w:val="006220A1"/>
    <w:rsid w:val="006220D9"/>
    <w:rsid w:val="0062270B"/>
    <w:rsid w:val="00622ACB"/>
    <w:rsid w:val="006240AD"/>
    <w:rsid w:val="0062432F"/>
    <w:rsid w:val="00624E34"/>
    <w:rsid w:val="006257BF"/>
    <w:rsid w:val="00625E1B"/>
    <w:rsid w:val="00625EE5"/>
    <w:rsid w:val="00626DAA"/>
    <w:rsid w:val="00626DE4"/>
    <w:rsid w:val="00626E00"/>
    <w:rsid w:val="006271FC"/>
    <w:rsid w:val="006303F4"/>
    <w:rsid w:val="006307A2"/>
    <w:rsid w:val="00630BEC"/>
    <w:rsid w:val="00631411"/>
    <w:rsid w:val="006314CD"/>
    <w:rsid w:val="00631984"/>
    <w:rsid w:val="006322E5"/>
    <w:rsid w:val="00633372"/>
    <w:rsid w:val="006334E0"/>
    <w:rsid w:val="0063418D"/>
    <w:rsid w:val="006341CD"/>
    <w:rsid w:val="00634DD9"/>
    <w:rsid w:val="00635BBC"/>
    <w:rsid w:val="00635CC3"/>
    <w:rsid w:val="00636173"/>
    <w:rsid w:val="0063683A"/>
    <w:rsid w:val="00637054"/>
    <w:rsid w:val="0063DBC4"/>
    <w:rsid w:val="0064011E"/>
    <w:rsid w:val="006405BB"/>
    <w:rsid w:val="00640A5F"/>
    <w:rsid w:val="006414E4"/>
    <w:rsid w:val="00641826"/>
    <w:rsid w:val="006418EA"/>
    <w:rsid w:val="00642AAA"/>
    <w:rsid w:val="00642EBA"/>
    <w:rsid w:val="00643A69"/>
    <w:rsid w:val="00643D25"/>
    <w:rsid w:val="00643E69"/>
    <w:rsid w:val="006448AA"/>
    <w:rsid w:val="0064525E"/>
    <w:rsid w:val="006457AF"/>
    <w:rsid w:val="006463EB"/>
    <w:rsid w:val="00646E3E"/>
    <w:rsid w:val="00647BCF"/>
    <w:rsid w:val="006501B9"/>
    <w:rsid w:val="00651834"/>
    <w:rsid w:val="0065183A"/>
    <w:rsid w:val="00651B5B"/>
    <w:rsid w:val="00651C8B"/>
    <w:rsid w:val="0065247D"/>
    <w:rsid w:val="00652A03"/>
    <w:rsid w:val="00652CE4"/>
    <w:rsid w:val="00653346"/>
    <w:rsid w:val="00653D47"/>
    <w:rsid w:val="00653E0B"/>
    <w:rsid w:val="0065406B"/>
    <w:rsid w:val="00654FCE"/>
    <w:rsid w:val="00655033"/>
    <w:rsid w:val="0065626D"/>
    <w:rsid w:val="00656360"/>
    <w:rsid w:val="00656F3F"/>
    <w:rsid w:val="00656F41"/>
    <w:rsid w:val="00656FFA"/>
    <w:rsid w:val="00657E6D"/>
    <w:rsid w:val="006602FD"/>
    <w:rsid w:val="0066078C"/>
    <w:rsid w:val="00660CF1"/>
    <w:rsid w:val="00661862"/>
    <w:rsid w:val="006618AB"/>
    <w:rsid w:val="006619DA"/>
    <w:rsid w:val="00661A4E"/>
    <w:rsid w:val="00663FC8"/>
    <w:rsid w:val="0066414E"/>
    <w:rsid w:val="0066550C"/>
    <w:rsid w:val="00665815"/>
    <w:rsid w:val="00665DDD"/>
    <w:rsid w:val="0066667E"/>
    <w:rsid w:val="006668E7"/>
    <w:rsid w:val="0066741E"/>
    <w:rsid w:val="00667733"/>
    <w:rsid w:val="0067031E"/>
    <w:rsid w:val="006704A3"/>
    <w:rsid w:val="0067089F"/>
    <w:rsid w:val="00670BE5"/>
    <w:rsid w:val="00671ABF"/>
    <w:rsid w:val="006726AE"/>
    <w:rsid w:val="006732A6"/>
    <w:rsid w:val="00673BF8"/>
    <w:rsid w:val="00673E91"/>
    <w:rsid w:val="006744FA"/>
    <w:rsid w:val="0067470A"/>
    <w:rsid w:val="0067560A"/>
    <w:rsid w:val="006759E2"/>
    <w:rsid w:val="00675BA3"/>
    <w:rsid w:val="00675D29"/>
    <w:rsid w:val="00676702"/>
    <w:rsid w:val="00676D71"/>
    <w:rsid w:val="00680A70"/>
    <w:rsid w:val="006813F8"/>
    <w:rsid w:val="006826C8"/>
    <w:rsid w:val="00682820"/>
    <w:rsid w:val="00682F50"/>
    <w:rsid w:val="00683A93"/>
    <w:rsid w:val="00684CC8"/>
    <w:rsid w:val="00686B45"/>
    <w:rsid w:val="00686DEB"/>
    <w:rsid w:val="006872A3"/>
    <w:rsid w:val="006906EC"/>
    <w:rsid w:val="00690D25"/>
    <w:rsid w:val="0069148D"/>
    <w:rsid w:val="0069166C"/>
    <w:rsid w:val="00693A50"/>
    <w:rsid w:val="00693A75"/>
    <w:rsid w:val="00693B01"/>
    <w:rsid w:val="006944A5"/>
    <w:rsid w:val="0069463D"/>
    <w:rsid w:val="0069477F"/>
    <w:rsid w:val="00694928"/>
    <w:rsid w:val="00694DBB"/>
    <w:rsid w:val="00695AC3"/>
    <w:rsid w:val="0069616C"/>
    <w:rsid w:val="00696413"/>
    <w:rsid w:val="0069684C"/>
    <w:rsid w:val="006968A5"/>
    <w:rsid w:val="00696B3F"/>
    <w:rsid w:val="006A028A"/>
    <w:rsid w:val="006A043C"/>
    <w:rsid w:val="006A0D0D"/>
    <w:rsid w:val="006A0FB8"/>
    <w:rsid w:val="006A117C"/>
    <w:rsid w:val="006A2E32"/>
    <w:rsid w:val="006A3006"/>
    <w:rsid w:val="006A3050"/>
    <w:rsid w:val="006A3328"/>
    <w:rsid w:val="006A3CB6"/>
    <w:rsid w:val="006A4671"/>
    <w:rsid w:val="006A4A9F"/>
    <w:rsid w:val="006A4E9F"/>
    <w:rsid w:val="006A7053"/>
    <w:rsid w:val="006B026D"/>
    <w:rsid w:val="006B089C"/>
    <w:rsid w:val="006B0A3B"/>
    <w:rsid w:val="006B1195"/>
    <w:rsid w:val="006B16C6"/>
    <w:rsid w:val="006B1C3A"/>
    <w:rsid w:val="006B2B56"/>
    <w:rsid w:val="006B33FE"/>
    <w:rsid w:val="006B3F8B"/>
    <w:rsid w:val="006B4708"/>
    <w:rsid w:val="006B49FE"/>
    <w:rsid w:val="006B4BB4"/>
    <w:rsid w:val="006B5DD6"/>
    <w:rsid w:val="006B6FA8"/>
    <w:rsid w:val="006B6FE0"/>
    <w:rsid w:val="006B7057"/>
    <w:rsid w:val="006C011F"/>
    <w:rsid w:val="006C02BB"/>
    <w:rsid w:val="006C03F4"/>
    <w:rsid w:val="006C0A75"/>
    <w:rsid w:val="006C0EA4"/>
    <w:rsid w:val="006C150A"/>
    <w:rsid w:val="006C1F17"/>
    <w:rsid w:val="006C265D"/>
    <w:rsid w:val="006C2810"/>
    <w:rsid w:val="006C2C67"/>
    <w:rsid w:val="006C2EFD"/>
    <w:rsid w:val="006C3D23"/>
    <w:rsid w:val="006C4272"/>
    <w:rsid w:val="006C4E0F"/>
    <w:rsid w:val="006C503C"/>
    <w:rsid w:val="006C6AA4"/>
    <w:rsid w:val="006C6CCA"/>
    <w:rsid w:val="006C6EA3"/>
    <w:rsid w:val="006C7A6F"/>
    <w:rsid w:val="006C7AC2"/>
    <w:rsid w:val="006D0577"/>
    <w:rsid w:val="006D1173"/>
    <w:rsid w:val="006D117C"/>
    <w:rsid w:val="006D1EF3"/>
    <w:rsid w:val="006D25B1"/>
    <w:rsid w:val="006D27F7"/>
    <w:rsid w:val="006D323B"/>
    <w:rsid w:val="006D3F4B"/>
    <w:rsid w:val="006D484D"/>
    <w:rsid w:val="006D5393"/>
    <w:rsid w:val="006D5434"/>
    <w:rsid w:val="006D5FF9"/>
    <w:rsid w:val="006E0261"/>
    <w:rsid w:val="006E061C"/>
    <w:rsid w:val="006E0979"/>
    <w:rsid w:val="006E1035"/>
    <w:rsid w:val="006E19DB"/>
    <w:rsid w:val="006E1A6C"/>
    <w:rsid w:val="006E1C02"/>
    <w:rsid w:val="006E1FC9"/>
    <w:rsid w:val="006E2AB7"/>
    <w:rsid w:val="006E31FF"/>
    <w:rsid w:val="006E3232"/>
    <w:rsid w:val="006E36CD"/>
    <w:rsid w:val="006E3B91"/>
    <w:rsid w:val="006E41DD"/>
    <w:rsid w:val="006E4544"/>
    <w:rsid w:val="006E478E"/>
    <w:rsid w:val="006E51F3"/>
    <w:rsid w:val="006E5533"/>
    <w:rsid w:val="006E553F"/>
    <w:rsid w:val="006E594C"/>
    <w:rsid w:val="006E5EFA"/>
    <w:rsid w:val="006E640E"/>
    <w:rsid w:val="006E6911"/>
    <w:rsid w:val="006E6E82"/>
    <w:rsid w:val="006E7668"/>
    <w:rsid w:val="006E7671"/>
    <w:rsid w:val="006F01C3"/>
    <w:rsid w:val="006F0B43"/>
    <w:rsid w:val="006F1BB4"/>
    <w:rsid w:val="006F2343"/>
    <w:rsid w:val="006F294F"/>
    <w:rsid w:val="006F2A0D"/>
    <w:rsid w:val="006F3190"/>
    <w:rsid w:val="006F3BAF"/>
    <w:rsid w:val="006F3CF6"/>
    <w:rsid w:val="006F3FAA"/>
    <w:rsid w:val="006F4728"/>
    <w:rsid w:val="006F4A99"/>
    <w:rsid w:val="006F5359"/>
    <w:rsid w:val="006F5507"/>
    <w:rsid w:val="006F5734"/>
    <w:rsid w:val="006F6172"/>
    <w:rsid w:val="006F6184"/>
    <w:rsid w:val="006F6854"/>
    <w:rsid w:val="006F70B2"/>
    <w:rsid w:val="006F734E"/>
    <w:rsid w:val="006F76A3"/>
    <w:rsid w:val="007005A1"/>
    <w:rsid w:val="0070105C"/>
    <w:rsid w:val="00701165"/>
    <w:rsid w:val="0070160F"/>
    <w:rsid w:val="00701E37"/>
    <w:rsid w:val="00701E69"/>
    <w:rsid w:val="00702D37"/>
    <w:rsid w:val="00702F97"/>
    <w:rsid w:val="0070484D"/>
    <w:rsid w:val="00705260"/>
    <w:rsid w:val="007054FA"/>
    <w:rsid w:val="007063D6"/>
    <w:rsid w:val="00707579"/>
    <w:rsid w:val="00707BC0"/>
    <w:rsid w:val="00707C45"/>
    <w:rsid w:val="00707D5A"/>
    <w:rsid w:val="00707FDD"/>
    <w:rsid w:val="00710372"/>
    <w:rsid w:val="0071096E"/>
    <w:rsid w:val="00710D94"/>
    <w:rsid w:val="00711252"/>
    <w:rsid w:val="007117E4"/>
    <w:rsid w:val="00711F9F"/>
    <w:rsid w:val="00712017"/>
    <w:rsid w:val="007125FE"/>
    <w:rsid w:val="00712E94"/>
    <w:rsid w:val="0071303E"/>
    <w:rsid w:val="00713ADD"/>
    <w:rsid w:val="007149B0"/>
    <w:rsid w:val="00714B65"/>
    <w:rsid w:val="00716646"/>
    <w:rsid w:val="00716676"/>
    <w:rsid w:val="0071692D"/>
    <w:rsid w:val="00716A65"/>
    <w:rsid w:val="00716F28"/>
    <w:rsid w:val="00717041"/>
    <w:rsid w:val="007174D4"/>
    <w:rsid w:val="00717704"/>
    <w:rsid w:val="007209B4"/>
    <w:rsid w:val="00720C56"/>
    <w:rsid w:val="00720CDB"/>
    <w:rsid w:val="00720E7D"/>
    <w:rsid w:val="00721715"/>
    <w:rsid w:val="00721810"/>
    <w:rsid w:val="0072253D"/>
    <w:rsid w:val="00722659"/>
    <w:rsid w:val="00722D85"/>
    <w:rsid w:val="00722DA9"/>
    <w:rsid w:val="00722DE2"/>
    <w:rsid w:val="007234BE"/>
    <w:rsid w:val="0072399F"/>
    <w:rsid w:val="007242E1"/>
    <w:rsid w:val="00724BDC"/>
    <w:rsid w:val="00724DED"/>
    <w:rsid w:val="0072602C"/>
    <w:rsid w:val="0072612E"/>
    <w:rsid w:val="007263F0"/>
    <w:rsid w:val="007268B9"/>
    <w:rsid w:val="00726B6A"/>
    <w:rsid w:val="00727076"/>
    <w:rsid w:val="007270B7"/>
    <w:rsid w:val="007328DC"/>
    <w:rsid w:val="00732DBD"/>
    <w:rsid w:val="00733D60"/>
    <w:rsid w:val="00735D6D"/>
    <w:rsid w:val="00737C79"/>
    <w:rsid w:val="00737F79"/>
    <w:rsid w:val="00740280"/>
    <w:rsid w:val="007402FD"/>
    <w:rsid w:val="00740492"/>
    <w:rsid w:val="007408CF"/>
    <w:rsid w:val="007408ED"/>
    <w:rsid w:val="00741070"/>
    <w:rsid w:val="00741637"/>
    <w:rsid w:val="0074194A"/>
    <w:rsid w:val="0074248C"/>
    <w:rsid w:val="0074333D"/>
    <w:rsid w:val="00743440"/>
    <w:rsid w:val="007435AE"/>
    <w:rsid w:val="007439F8"/>
    <w:rsid w:val="00743A54"/>
    <w:rsid w:val="00743B59"/>
    <w:rsid w:val="00744B63"/>
    <w:rsid w:val="0074527D"/>
    <w:rsid w:val="0074532B"/>
    <w:rsid w:val="00745367"/>
    <w:rsid w:val="007453E1"/>
    <w:rsid w:val="00745557"/>
    <w:rsid w:val="00745C37"/>
    <w:rsid w:val="007465D3"/>
    <w:rsid w:val="007466DF"/>
    <w:rsid w:val="00746BFA"/>
    <w:rsid w:val="007470F7"/>
    <w:rsid w:val="00750585"/>
    <w:rsid w:val="0075139C"/>
    <w:rsid w:val="00751F0A"/>
    <w:rsid w:val="007529EF"/>
    <w:rsid w:val="00752FB7"/>
    <w:rsid w:val="00753A2C"/>
    <w:rsid w:val="00753DDD"/>
    <w:rsid w:val="00754175"/>
    <w:rsid w:val="0075424D"/>
    <w:rsid w:val="0075461E"/>
    <w:rsid w:val="007548F9"/>
    <w:rsid w:val="00754F4E"/>
    <w:rsid w:val="0075532D"/>
    <w:rsid w:val="007558EF"/>
    <w:rsid w:val="00755B60"/>
    <w:rsid w:val="00756632"/>
    <w:rsid w:val="00756FA3"/>
    <w:rsid w:val="007570D7"/>
    <w:rsid w:val="00757D2A"/>
    <w:rsid w:val="00757E05"/>
    <w:rsid w:val="007609C2"/>
    <w:rsid w:val="007610AC"/>
    <w:rsid w:val="0076118F"/>
    <w:rsid w:val="0076142C"/>
    <w:rsid w:val="00763786"/>
    <w:rsid w:val="007653AC"/>
    <w:rsid w:val="0076565E"/>
    <w:rsid w:val="00765A1D"/>
    <w:rsid w:val="00765F5F"/>
    <w:rsid w:val="0076621D"/>
    <w:rsid w:val="0076645E"/>
    <w:rsid w:val="00766AA8"/>
    <w:rsid w:val="00767357"/>
    <w:rsid w:val="00767ABE"/>
    <w:rsid w:val="00767F6E"/>
    <w:rsid w:val="0077013D"/>
    <w:rsid w:val="00770513"/>
    <w:rsid w:val="00770CCD"/>
    <w:rsid w:val="00770FBD"/>
    <w:rsid w:val="00771287"/>
    <w:rsid w:val="00771393"/>
    <w:rsid w:val="007713DD"/>
    <w:rsid w:val="007717D3"/>
    <w:rsid w:val="00771D85"/>
    <w:rsid w:val="00771E6C"/>
    <w:rsid w:val="0077229B"/>
    <w:rsid w:val="00772A17"/>
    <w:rsid w:val="00773527"/>
    <w:rsid w:val="00774281"/>
    <w:rsid w:val="0077510D"/>
    <w:rsid w:val="00775BDE"/>
    <w:rsid w:val="007760BD"/>
    <w:rsid w:val="007766AE"/>
    <w:rsid w:val="00776BB3"/>
    <w:rsid w:val="00777980"/>
    <w:rsid w:val="00777B1A"/>
    <w:rsid w:val="007801EC"/>
    <w:rsid w:val="00780856"/>
    <w:rsid w:val="007813DE"/>
    <w:rsid w:val="00781D07"/>
    <w:rsid w:val="00782412"/>
    <w:rsid w:val="007825FC"/>
    <w:rsid w:val="007833A7"/>
    <w:rsid w:val="00783481"/>
    <w:rsid w:val="007841F3"/>
    <w:rsid w:val="00784324"/>
    <w:rsid w:val="00784A32"/>
    <w:rsid w:val="00785519"/>
    <w:rsid w:val="0078554A"/>
    <w:rsid w:val="00785E42"/>
    <w:rsid w:val="00786067"/>
    <w:rsid w:val="0078629A"/>
    <w:rsid w:val="0078685A"/>
    <w:rsid w:val="00786C7F"/>
    <w:rsid w:val="00787084"/>
    <w:rsid w:val="00787536"/>
    <w:rsid w:val="00787633"/>
    <w:rsid w:val="007904CB"/>
    <w:rsid w:val="00790599"/>
    <w:rsid w:val="00791622"/>
    <w:rsid w:val="00793264"/>
    <w:rsid w:val="0079411B"/>
    <w:rsid w:val="00794944"/>
    <w:rsid w:val="00795586"/>
    <w:rsid w:val="0079589C"/>
    <w:rsid w:val="00795B4F"/>
    <w:rsid w:val="007967A1"/>
    <w:rsid w:val="00796BC0"/>
    <w:rsid w:val="00797793"/>
    <w:rsid w:val="007A08DE"/>
    <w:rsid w:val="007A0FBE"/>
    <w:rsid w:val="007A23BE"/>
    <w:rsid w:val="007A323A"/>
    <w:rsid w:val="007A357F"/>
    <w:rsid w:val="007A3C85"/>
    <w:rsid w:val="007A3C97"/>
    <w:rsid w:val="007A3DCE"/>
    <w:rsid w:val="007A42BB"/>
    <w:rsid w:val="007A4D65"/>
    <w:rsid w:val="007A5B81"/>
    <w:rsid w:val="007A5C14"/>
    <w:rsid w:val="007A5CF4"/>
    <w:rsid w:val="007A64E1"/>
    <w:rsid w:val="007A74E0"/>
    <w:rsid w:val="007A7872"/>
    <w:rsid w:val="007B05D1"/>
    <w:rsid w:val="007B06F6"/>
    <w:rsid w:val="007B0A9A"/>
    <w:rsid w:val="007B0D10"/>
    <w:rsid w:val="007B0D4B"/>
    <w:rsid w:val="007B250A"/>
    <w:rsid w:val="007B2961"/>
    <w:rsid w:val="007B2EC6"/>
    <w:rsid w:val="007B38B2"/>
    <w:rsid w:val="007B3CE6"/>
    <w:rsid w:val="007B40A6"/>
    <w:rsid w:val="007B44B6"/>
    <w:rsid w:val="007B4981"/>
    <w:rsid w:val="007B4EE2"/>
    <w:rsid w:val="007B55BC"/>
    <w:rsid w:val="007B5E72"/>
    <w:rsid w:val="007B61F9"/>
    <w:rsid w:val="007B70FA"/>
    <w:rsid w:val="007B7636"/>
    <w:rsid w:val="007B79D9"/>
    <w:rsid w:val="007B7F97"/>
    <w:rsid w:val="007C17C1"/>
    <w:rsid w:val="007C17EF"/>
    <w:rsid w:val="007C207E"/>
    <w:rsid w:val="007C340A"/>
    <w:rsid w:val="007C3643"/>
    <w:rsid w:val="007C3720"/>
    <w:rsid w:val="007C372C"/>
    <w:rsid w:val="007C3BCA"/>
    <w:rsid w:val="007C457E"/>
    <w:rsid w:val="007C4D4D"/>
    <w:rsid w:val="007C5186"/>
    <w:rsid w:val="007C5C1C"/>
    <w:rsid w:val="007C5FE2"/>
    <w:rsid w:val="007C70AA"/>
    <w:rsid w:val="007C7846"/>
    <w:rsid w:val="007D06E0"/>
    <w:rsid w:val="007D0962"/>
    <w:rsid w:val="007D0B5F"/>
    <w:rsid w:val="007D0C39"/>
    <w:rsid w:val="007D10A3"/>
    <w:rsid w:val="007D12E7"/>
    <w:rsid w:val="007D1CDE"/>
    <w:rsid w:val="007D2CD4"/>
    <w:rsid w:val="007D34C5"/>
    <w:rsid w:val="007D351A"/>
    <w:rsid w:val="007D402F"/>
    <w:rsid w:val="007D4E7B"/>
    <w:rsid w:val="007D58DA"/>
    <w:rsid w:val="007D5D4B"/>
    <w:rsid w:val="007D6B5E"/>
    <w:rsid w:val="007D6D06"/>
    <w:rsid w:val="007D6E88"/>
    <w:rsid w:val="007D71C4"/>
    <w:rsid w:val="007D7BAE"/>
    <w:rsid w:val="007D7F4E"/>
    <w:rsid w:val="007E06F0"/>
    <w:rsid w:val="007E232B"/>
    <w:rsid w:val="007E23D5"/>
    <w:rsid w:val="007E24E0"/>
    <w:rsid w:val="007E28BB"/>
    <w:rsid w:val="007E2B3D"/>
    <w:rsid w:val="007E2CC5"/>
    <w:rsid w:val="007E2DCF"/>
    <w:rsid w:val="007E2E03"/>
    <w:rsid w:val="007E3DC1"/>
    <w:rsid w:val="007E5BA2"/>
    <w:rsid w:val="007E5F11"/>
    <w:rsid w:val="007E5FCE"/>
    <w:rsid w:val="007E688B"/>
    <w:rsid w:val="007E79B8"/>
    <w:rsid w:val="007F0231"/>
    <w:rsid w:val="007F0CCA"/>
    <w:rsid w:val="007F0FAF"/>
    <w:rsid w:val="007F1500"/>
    <w:rsid w:val="007F15E5"/>
    <w:rsid w:val="007F1791"/>
    <w:rsid w:val="007F1CD8"/>
    <w:rsid w:val="007F1E3D"/>
    <w:rsid w:val="007F20CB"/>
    <w:rsid w:val="007F2340"/>
    <w:rsid w:val="007F2931"/>
    <w:rsid w:val="007F2C53"/>
    <w:rsid w:val="007F2C6D"/>
    <w:rsid w:val="007F304A"/>
    <w:rsid w:val="007F345E"/>
    <w:rsid w:val="007F3585"/>
    <w:rsid w:val="007F4516"/>
    <w:rsid w:val="007F4C86"/>
    <w:rsid w:val="007F4E7F"/>
    <w:rsid w:val="007F4EE3"/>
    <w:rsid w:val="007F5332"/>
    <w:rsid w:val="007F5FD4"/>
    <w:rsid w:val="007F64B3"/>
    <w:rsid w:val="007F655B"/>
    <w:rsid w:val="007F66ED"/>
    <w:rsid w:val="007F6A39"/>
    <w:rsid w:val="007F6F76"/>
    <w:rsid w:val="007F73F4"/>
    <w:rsid w:val="007F78E4"/>
    <w:rsid w:val="00800B8E"/>
    <w:rsid w:val="00801620"/>
    <w:rsid w:val="0080194D"/>
    <w:rsid w:val="00802460"/>
    <w:rsid w:val="008024B4"/>
    <w:rsid w:val="00802F40"/>
    <w:rsid w:val="008031E1"/>
    <w:rsid w:val="008039E4"/>
    <w:rsid w:val="0080459D"/>
    <w:rsid w:val="008047FA"/>
    <w:rsid w:val="0080582D"/>
    <w:rsid w:val="0080583A"/>
    <w:rsid w:val="008058B0"/>
    <w:rsid w:val="0080603C"/>
    <w:rsid w:val="00806885"/>
    <w:rsid w:val="00807F6B"/>
    <w:rsid w:val="008101E6"/>
    <w:rsid w:val="0081020E"/>
    <w:rsid w:val="0081124F"/>
    <w:rsid w:val="00811335"/>
    <w:rsid w:val="008113C2"/>
    <w:rsid w:val="00811CCF"/>
    <w:rsid w:val="00813861"/>
    <w:rsid w:val="0081387C"/>
    <w:rsid w:val="00813D98"/>
    <w:rsid w:val="008143F7"/>
    <w:rsid w:val="00814478"/>
    <w:rsid w:val="00814832"/>
    <w:rsid w:val="008150BA"/>
    <w:rsid w:val="008150D3"/>
    <w:rsid w:val="00815B12"/>
    <w:rsid w:val="00815D76"/>
    <w:rsid w:val="0081688D"/>
    <w:rsid w:val="00817239"/>
    <w:rsid w:val="00817AA3"/>
    <w:rsid w:val="00820038"/>
    <w:rsid w:val="00820B36"/>
    <w:rsid w:val="00820F7F"/>
    <w:rsid w:val="008210A5"/>
    <w:rsid w:val="00821344"/>
    <w:rsid w:val="008215C0"/>
    <w:rsid w:val="008218B4"/>
    <w:rsid w:val="00821B33"/>
    <w:rsid w:val="00821CBA"/>
    <w:rsid w:val="00821E5E"/>
    <w:rsid w:val="00821FC0"/>
    <w:rsid w:val="00822C07"/>
    <w:rsid w:val="00823B47"/>
    <w:rsid w:val="00824C57"/>
    <w:rsid w:val="00825094"/>
    <w:rsid w:val="0082529B"/>
    <w:rsid w:val="00825410"/>
    <w:rsid w:val="008255E0"/>
    <w:rsid w:val="008262A1"/>
    <w:rsid w:val="00826B03"/>
    <w:rsid w:val="0082756C"/>
    <w:rsid w:val="00827A6E"/>
    <w:rsid w:val="00827BDE"/>
    <w:rsid w:val="008301F1"/>
    <w:rsid w:val="00830A63"/>
    <w:rsid w:val="00830DE7"/>
    <w:rsid w:val="0083130F"/>
    <w:rsid w:val="00831587"/>
    <w:rsid w:val="00833235"/>
    <w:rsid w:val="0083360A"/>
    <w:rsid w:val="0083610E"/>
    <w:rsid w:val="00836118"/>
    <w:rsid w:val="008373A1"/>
    <w:rsid w:val="008401E5"/>
    <w:rsid w:val="00840B4B"/>
    <w:rsid w:val="00840F06"/>
    <w:rsid w:val="00841D3F"/>
    <w:rsid w:val="00843777"/>
    <w:rsid w:val="00843816"/>
    <w:rsid w:val="00843E89"/>
    <w:rsid w:val="00843EA6"/>
    <w:rsid w:val="00844079"/>
    <w:rsid w:val="00845282"/>
    <w:rsid w:val="00846511"/>
    <w:rsid w:val="008468FB"/>
    <w:rsid w:val="008475D0"/>
    <w:rsid w:val="0084775F"/>
    <w:rsid w:val="00847A82"/>
    <w:rsid w:val="00847D45"/>
    <w:rsid w:val="0085003C"/>
    <w:rsid w:val="0085150A"/>
    <w:rsid w:val="008525F2"/>
    <w:rsid w:val="00853A74"/>
    <w:rsid w:val="00853CAB"/>
    <w:rsid w:val="00853F14"/>
    <w:rsid w:val="00855341"/>
    <w:rsid w:val="008556DC"/>
    <w:rsid w:val="00855982"/>
    <w:rsid w:val="00855EAB"/>
    <w:rsid w:val="00855F7C"/>
    <w:rsid w:val="00856237"/>
    <w:rsid w:val="008570CA"/>
    <w:rsid w:val="00857DA8"/>
    <w:rsid w:val="008601F0"/>
    <w:rsid w:val="00860ABA"/>
    <w:rsid w:val="00860BAE"/>
    <w:rsid w:val="00861628"/>
    <w:rsid w:val="008618F9"/>
    <w:rsid w:val="00861B82"/>
    <w:rsid w:val="00861E9F"/>
    <w:rsid w:val="00863F66"/>
    <w:rsid w:val="00863FE3"/>
    <w:rsid w:val="0086449D"/>
    <w:rsid w:val="00867F44"/>
    <w:rsid w:val="008700CE"/>
    <w:rsid w:val="0087035F"/>
    <w:rsid w:val="008705E7"/>
    <w:rsid w:val="00870997"/>
    <w:rsid w:val="00870D2B"/>
    <w:rsid w:val="00871187"/>
    <w:rsid w:val="008714FC"/>
    <w:rsid w:val="00871FB1"/>
    <w:rsid w:val="0087219F"/>
    <w:rsid w:val="00872249"/>
    <w:rsid w:val="00872E2F"/>
    <w:rsid w:val="00872E35"/>
    <w:rsid w:val="008738EE"/>
    <w:rsid w:val="00874000"/>
    <w:rsid w:val="0087458B"/>
    <w:rsid w:val="008749F4"/>
    <w:rsid w:val="00874E4F"/>
    <w:rsid w:val="008752A6"/>
    <w:rsid w:val="00875694"/>
    <w:rsid w:val="008758FC"/>
    <w:rsid w:val="00876077"/>
    <w:rsid w:val="00876147"/>
    <w:rsid w:val="00876CC3"/>
    <w:rsid w:val="008770F4"/>
    <w:rsid w:val="00877705"/>
    <w:rsid w:val="00877878"/>
    <w:rsid w:val="00880B36"/>
    <w:rsid w:val="00881142"/>
    <w:rsid w:val="008815C7"/>
    <w:rsid w:val="00883924"/>
    <w:rsid w:val="00883A18"/>
    <w:rsid w:val="008840C5"/>
    <w:rsid w:val="0088491C"/>
    <w:rsid w:val="00884DB1"/>
    <w:rsid w:val="00884DC2"/>
    <w:rsid w:val="0088533C"/>
    <w:rsid w:val="00886976"/>
    <w:rsid w:val="00886A52"/>
    <w:rsid w:val="00886E05"/>
    <w:rsid w:val="008874FB"/>
    <w:rsid w:val="00887D31"/>
    <w:rsid w:val="00890EEC"/>
    <w:rsid w:val="008913A0"/>
    <w:rsid w:val="00892231"/>
    <w:rsid w:val="008929B1"/>
    <w:rsid w:val="00892CCF"/>
    <w:rsid w:val="00893986"/>
    <w:rsid w:val="00893E55"/>
    <w:rsid w:val="0089440E"/>
    <w:rsid w:val="00894545"/>
    <w:rsid w:val="008947FD"/>
    <w:rsid w:val="00895DA7"/>
    <w:rsid w:val="008964D8"/>
    <w:rsid w:val="00896A69"/>
    <w:rsid w:val="00896CD1"/>
    <w:rsid w:val="008A0920"/>
    <w:rsid w:val="008A12DC"/>
    <w:rsid w:val="008A1A12"/>
    <w:rsid w:val="008A3310"/>
    <w:rsid w:val="008A391D"/>
    <w:rsid w:val="008A3A55"/>
    <w:rsid w:val="008A4143"/>
    <w:rsid w:val="008A436E"/>
    <w:rsid w:val="008A449B"/>
    <w:rsid w:val="008A514E"/>
    <w:rsid w:val="008A5228"/>
    <w:rsid w:val="008A5965"/>
    <w:rsid w:val="008A5CAF"/>
    <w:rsid w:val="008A6527"/>
    <w:rsid w:val="008A699D"/>
    <w:rsid w:val="008A7A73"/>
    <w:rsid w:val="008B0106"/>
    <w:rsid w:val="008B041D"/>
    <w:rsid w:val="008B0B37"/>
    <w:rsid w:val="008B135E"/>
    <w:rsid w:val="008B17A2"/>
    <w:rsid w:val="008B1BB1"/>
    <w:rsid w:val="008B241E"/>
    <w:rsid w:val="008B2DA9"/>
    <w:rsid w:val="008B3598"/>
    <w:rsid w:val="008B3E0B"/>
    <w:rsid w:val="008B445F"/>
    <w:rsid w:val="008B461C"/>
    <w:rsid w:val="008B4A95"/>
    <w:rsid w:val="008B4BC4"/>
    <w:rsid w:val="008B4CCD"/>
    <w:rsid w:val="008B5944"/>
    <w:rsid w:val="008B5D5F"/>
    <w:rsid w:val="008B6544"/>
    <w:rsid w:val="008B6547"/>
    <w:rsid w:val="008B6B4B"/>
    <w:rsid w:val="008B6E8E"/>
    <w:rsid w:val="008B6EA8"/>
    <w:rsid w:val="008B6EAE"/>
    <w:rsid w:val="008B746E"/>
    <w:rsid w:val="008C0399"/>
    <w:rsid w:val="008C0526"/>
    <w:rsid w:val="008C0ABE"/>
    <w:rsid w:val="008C11C3"/>
    <w:rsid w:val="008C149F"/>
    <w:rsid w:val="008C15A1"/>
    <w:rsid w:val="008C22F7"/>
    <w:rsid w:val="008C2C51"/>
    <w:rsid w:val="008C3731"/>
    <w:rsid w:val="008C3C61"/>
    <w:rsid w:val="008C411C"/>
    <w:rsid w:val="008C4222"/>
    <w:rsid w:val="008C437D"/>
    <w:rsid w:val="008C4721"/>
    <w:rsid w:val="008C5004"/>
    <w:rsid w:val="008C501F"/>
    <w:rsid w:val="008C53B2"/>
    <w:rsid w:val="008C62BE"/>
    <w:rsid w:val="008C68ED"/>
    <w:rsid w:val="008C7763"/>
    <w:rsid w:val="008C7B31"/>
    <w:rsid w:val="008C7BFD"/>
    <w:rsid w:val="008D02CF"/>
    <w:rsid w:val="008D082F"/>
    <w:rsid w:val="008D0D44"/>
    <w:rsid w:val="008D14E5"/>
    <w:rsid w:val="008D162E"/>
    <w:rsid w:val="008D1748"/>
    <w:rsid w:val="008D1CF9"/>
    <w:rsid w:val="008D1E01"/>
    <w:rsid w:val="008D324E"/>
    <w:rsid w:val="008D3AF4"/>
    <w:rsid w:val="008D3B38"/>
    <w:rsid w:val="008D4322"/>
    <w:rsid w:val="008D4719"/>
    <w:rsid w:val="008D47B1"/>
    <w:rsid w:val="008D4A4F"/>
    <w:rsid w:val="008D51EE"/>
    <w:rsid w:val="008D52A8"/>
    <w:rsid w:val="008D5DFE"/>
    <w:rsid w:val="008D60DC"/>
    <w:rsid w:val="008D68C3"/>
    <w:rsid w:val="008D6DC4"/>
    <w:rsid w:val="008D6F59"/>
    <w:rsid w:val="008D7B7F"/>
    <w:rsid w:val="008E1504"/>
    <w:rsid w:val="008E32B0"/>
    <w:rsid w:val="008E42DB"/>
    <w:rsid w:val="008E4B4C"/>
    <w:rsid w:val="008E55F2"/>
    <w:rsid w:val="008E566F"/>
    <w:rsid w:val="008E5B3D"/>
    <w:rsid w:val="008E61A6"/>
    <w:rsid w:val="008E7152"/>
    <w:rsid w:val="008E725A"/>
    <w:rsid w:val="008E7ABA"/>
    <w:rsid w:val="008F07ED"/>
    <w:rsid w:val="008F1211"/>
    <w:rsid w:val="008F147B"/>
    <w:rsid w:val="008F1CA4"/>
    <w:rsid w:val="008F1F72"/>
    <w:rsid w:val="008F21CF"/>
    <w:rsid w:val="008F278C"/>
    <w:rsid w:val="008F2E50"/>
    <w:rsid w:val="008F4008"/>
    <w:rsid w:val="008F4A41"/>
    <w:rsid w:val="008F4AA3"/>
    <w:rsid w:val="008F4C3B"/>
    <w:rsid w:val="008F548D"/>
    <w:rsid w:val="008F5F33"/>
    <w:rsid w:val="008F6937"/>
    <w:rsid w:val="008F728A"/>
    <w:rsid w:val="008F7683"/>
    <w:rsid w:val="008F7717"/>
    <w:rsid w:val="00900266"/>
    <w:rsid w:val="00901796"/>
    <w:rsid w:val="00901D25"/>
    <w:rsid w:val="00901E08"/>
    <w:rsid w:val="00903AD1"/>
    <w:rsid w:val="00903DF1"/>
    <w:rsid w:val="00904106"/>
    <w:rsid w:val="009048EB"/>
    <w:rsid w:val="00904A0B"/>
    <w:rsid w:val="009054DA"/>
    <w:rsid w:val="00906A38"/>
    <w:rsid w:val="009072F0"/>
    <w:rsid w:val="009117A6"/>
    <w:rsid w:val="009122FA"/>
    <w:rsid w:val="0091253E"/>
    <w:rsid w:val="00913036"/>
    <w:rsid w:val="009141A0"/>
    <w:rsid w:val="0091537F"/>
    <w:rsid w:val="00915631"/>
    <w:rsid w:val="00915F21"/>
    <w:rsid w:val="0091648C"/>
    <w:rsid w:val="00916B23"/>
    <w:rsid w:val="00916FA5"/>
    <w:rsid w:val="00917037"/>
    <w:rsid w:val="0091752B"/>
    <w:rsid w:val="00917921"/>
    <w:rsid w:val="009179C6"/>
    <w:rsid w:val="009206D3"/>
    <w:rsid w:val="00920995"/>
    <w:rsid w:val="00920E2E"/>
    <w:rsid w:val="00921117"/>
    <w:rsid w:val="00921918"/>
    <w:rsid w:val="00921E31"/>
    <w:rsid w:val="00922C75"/>
    <w:rsid w:val="00923083"/>
    <w:rsid w:val="00923823"/>
    <w:rsid w:val="00923921"/>
    <w:rsid w:val="00923F32"/>
    <w:rsid w:val="0092404F"/>
    <w:rsid w:val="009244F5"/>
    <w:rsid w:val="00925139"/>
    <w:rsid w:val="0092535C"/>
    <w:rsid w:val="009255EB"/>
    <w:rsid w:val="00925CE6"/>
    <w:rsid w:val="009265E2"/>
    <w:rsid w:val="00926A95"/>
    <w:rsid w:val="00926CA1"/>
    <w:rsid w:val="00926DE7"/>
    <w:rsid w:val="00926E2B"/>
    <w:rsid w:val="00926E48"/>
    <w:rsid w:val="00927F12"/>
    <w:rsid w:val="0093000D"/>
    <w:rsid w:val="0093043C"/>
    <w:rsid w:val="00930516"/>
    <w:rsid w:val="00930A6D"/>
    <w:rsid w:val="00930B16"/>
    <w:rsid w:val="00931C2B"/>
    <w:rsid w:val="00931D3A"/>
    <w:rsid w:val="009324A6"/>
    <w:rsid w:val="009325A7"/>
    <w:rsid w:val="00932726"/>
    <w:rsid w:val="00932E4A"/>
    <w:rsid w:val="00932F67"/>
    <w:rsid w:val="00933090"/>
    <w:rsid w:val="00933281"/>
    <w:rsid w:val="00933A65"/>
    <w:rsid w:val="00933DAB"/>
    <w:rsid w:val="00933DE0"/>
    <w:rsid w:val="0093412E"/>
    <w:rsid w:val="00934435"/>
    <w:rsid w:val="009349A8"/>
    <w:rsid w:val="00934BCE"/>
    <w:rsid w:val="00934D2B"/>
    <w:rsid w:val="00935420"/>
    <w:rsid w:val="00936325"/>
    <w:rsid w:val="00936710"/>
    <w:rsid w:val="0093677E"/>
    <w:rsid w:val="00936A3B"/>
    <w:rsid w:val="00937015"/>
    <w:rsid w:val="009374D4"/>
    <w:rsid w:val="00937CE9"/>
    <w:rsid w:val="0094052A"/>
    <w:rsid w:val="0094150E"/>
    <w:rsid w:val="00941D2E"/>
    <w:rsid w:val="00942438"/>
    <w:rsid w:val="00942471"/>
    <w:rsid w:val="00942649"/>
    <w:rsid w:val="00942718"/>
    <w:rsid w:val="00942FBC"/>
    <w:rsid w:val="00943308"/>
    <w:rsid w:val="0094330D"/>
    <w:rsid w:val="00943847"/>
    <w:rsid w:val="00943D53"/>
    <w:rsid w:val="00943D64"/>
    <w:rsid w:val="00944086"/>
    <w:rsid w:val="00944491"/>
    <w:rsid w:val="00944C81"/>
    <w:rsid w:val="00945147"/>
    <w:rsid w:val="00945E29"/>
    <w:rsid w:val="0094641D"/>
    <w:rsid w:val="009465AB"/>
    <w:rsid w:val="009466E9"/>
    <w:rsid w:val="00946F17"/>
    <w:rsid w:val="0094750E"/>
    <w:rsid w:val="00950658"/>
    <w:rsid w:val="0095091D"/>
    <w:rsid w:val="0095136D"/>
    <w:rsid w:val="00951D59"/>
    <w:rsid w:val="0095260D"/>
    <w:rsid w:val="00952F8A"/>
    <w:rsid w:val="009541FA"/>
    <w:rsid w:val="00954757"/>
    <w:rsid w:val="00954ACD"/>
    <w:rsid w:val="00955081"/>
    <w:rsid w:val="00956109"/>
    <w:rsid w:val="00956265"/>
    <w:rsid w:val="00956792"/>
    <w:rsid w:val="00956ADA"/>
    <w:rsid w:val="00956CBC"/>
    <w:rsid w:val="00956E69"/>
    <w:rsid w:val="009577DA"/>
    <w:rsid w:val="00957821"/>
    <w:rsid w:val="00957B9E"/>
    <w:rsid w:val="0095A77C"/>
    <w:rsid w:val="009604D1"/>
    <w:rsid w:val="0096068F"/>
    <w:rsid w:val="00960918"/>
    <w:rsid w:val="009610DA"/>
    <w:rsid w:val="00962E19"/>
    <w:rsid w:val="00962E73"/>
    <w:rsid w:val="00963246"/>
    <w:rsid w:val="00963660"/>
    <w:rsid w:val="00963C9A"/>
    <w:rsid w:val="0096402F"/>
    <w:rsid w:val="00964A40"/>
    <w:rsid w:val="00964F45"/>
    <w:rsid w:val="00965C80"/>
    <w:rsid w:val="00965CDA"/>
    <w:rsid w:val="0096610B"/>
    <w:rsid w:val="0096685C"/>
    <w:rsid w:val="00966DFE"/>
    <w:rsid w:val="00967483"/>
    <w:rsid w:val="00967625"/>
    <w:rsid w:val="0096778B"/>
    <w:rsid w:val="00967B53"/>
    <w:rsid w:val="0097006E"/>
    <w:rsid w:val="00970479"/>
    <w:rsid w:val="00970681"/>
    <w:rsid w:val="00970A93"/>
    <w:rsid w:val="009710D8"/>
    <w:rsid w:val="009725A3"/>
    <w:rsid w:val="009734CF"/>
    <w:rsid w:val="00973C69"/>
    <w:rsid w:val="009746DE"/>
    <w:rsid w:val="00975211"/>
    <w:rsid w:val="00975529"/>
    <w:rsid w:val="00975BD9"/>
    <w:rsid w:val="00975BE6"/>
    <w:rsid w:val="00976C9C"/>
    <w:rsid w:val="00976CD3"/>
    <w:rsid w:val="00976FA4"/>
    <w:rsid w:val="00977478"/>
    <w:rsid w:val="0097787B"/>
    <w:rsid w:val="0097799F"/>
    <w:rsid w:val="00977A5C"/>
    <w:rsid w:val="00977ECE"/>
    <w:rsid w:val="00981774"/>
    <w:rsid w:val="00982014"/>
    <w:rsid w:val="009821E9"/>
    <w:rsid w:val="00983F11"/>
    <w:rsid w:val="009842D2"/>
    <w:rsid w:val="00984EA0"/>
    <w:rsid w:val="00985C60"/>
    <w:rsid w:val="00990796"/>
    <w:rsid w:val="009907F2"/>
    <w:rsid w:val="0099083C"/>
    <w:rsid w:val="00990ADC"/>
    <w:rsid w:val="00990B6A"/>
    <w:rsid w:val="00990DB5"/>
    <w:rsid w:val="009910CE"/>
    <w:rsid w:val="00991292"/>
    <w:rsid w:val="009918BF"/>
    <w:rsid w:val="00991A73"/>
    <w:rsid w:val="00991CB1"/>
    <w:rsid w:val="009928D7"/>
    <w:rsid w:val="00993451"/>
    <w:rsid w:val="009937FD"/>
    <w:rsid w:val="00993AD4"/>
    <w:rsid w:val="00993DF9"/>
    <w:rsid w:val="009941B3"/>
    <w:rsid w:val="0099459B"/>
    <w:rsid w:val="00994DCF"/>
    <w:rsid w:val="00994E1B"/>
    <w:rsid w:val="00995606"/>
    <w:rsid w:val="0099567D"/>
    <w:rsid w:val="00995794"/>
    <w:rsid w:val="00995823"/>
    <w:rsid w:val="00996CA0"/>
    <w:rsid w:val="00997D29"/>
    <w:rsid w:val="00997E5E"/>
    <w:rsid w:val="009A0C75"/>
    <w:rsid w:val="009A0D85"/>
    <w:rsid w:val="009A11D5"/>
    <w:rsid w:val="009A15F2"/>
    <w:rsid w:val="009A1FAE"/>
    <w:rsid w:val="009A21AC"/>
    <w:rsid w:val="009A2FA1"/>
    <w:rsid w:val="009A31BD"/>
    <w:rsid w:val="009A4635"/>
    <w:rsid w:val="009A5A96"/>
    <w:rsid w:val="009A5DC3"/>
    <w:rsid w:val="009A619E"/>
    <w:rsid w:val="009A69E8"/>
    <w:rsid w:val="009A79BC"/>
    <w:rsid w:val="009A7C2A"/>
    <w:rsid w:val="009B007F"/>
    <w:rsid w:val="009B0417"/>
    <w:rsid w:val="009B0459"/>
    <w:rsid w:val="009B075D"/>
    <w:rsid w:val="009B0EA9"/>
    <w:rsid w:val="009B1811"/>
    <w:rsid w:val="009B2384"/>
    <w:rsid w:val="009B26E3"/>
    <w:rsid w:val="009B279B"/>
    <w:rsid w:val="009B34AC"/>
    <w:rsid w:val="009B3F29"/>
    <w:rsid w:val="009B42CA"/>
    <w:rsid w:val="009B4935"/>
    <w:rsid w:val="009B4FB5"/>
    <w:rsid w:val="009B5167"/>
    <w:rsid w:val="009B5FA8"/>
    <w:rsid w:val="009B6673"/>
    <w:rsid w:val="009B7089"/>
    <w:rsid w:val="009B79E8"/>
    <w:rsid w:val="009B7B2D"/>
    <w:rsid w:val="009C0565"/>
    <w:rsid w:val="009C0AEC"/>
    <w:rsid w:val="009C16F5"/>
    <w:rsid w:val="009C24E1"/>
    <w:rsid w:val="009C3130"/>
    <w:rsid w:val="009C31AC"/>
    <w:rsid w:val="009C3425"/>
    <w:rsid w:val="009C34B7"/>
    <w:rsid w:val="009C36C7"/>
    <w:rsid w:val="009C36F1"/>
    <w:rsid w:val="009C3AC2"/>
    <w:rsid w:val="009C40AC"/>
    <w:rsid w:val="009C4946"/>
    <w:rsid w:val="009C4AA9"/>
    <w:rsid w:val="009C4D7F"/>
    <w:rsid w:val="009C4E9F"/>
    <w:rsid w:val="009C4ECE"/>
    <w:rsid w:val="009C62C2"/>
    <w:rsid w:val="009D2093"/>
    <w:rsid w:val="009D23B0"/>
    <w:rsid w:val="009D26C4"/>
    <w:rsid w:val="009D317E"/>
    <w:rsid w:val="009D3612"/>
    <w:rsid w:val="009D3975"/>
    <w:rsid w:val="009D3A8F"/>
    <w:rsid w:val="009D497E"/>
    <w:rsid w:val="009D4AED"/>
    <w:rsid w:val="009D4BAC"/>
    <w:rsid w:val="009D4D4A"/>
    <w:rsid w:val="009D4D6D"/>
    <w:rsid w:val="009D51DB"/>
    <w:rsid w:val="009D5244"/>
    <w:rsid w:val="009D57D9"/>
    <w:rsid w:val="009D6397"/>
    <w:rsid w:val="009D6EE4"/>
    <w:rsid w:val="009D73F5"/>
    <w:rsid w:val="009D78A2"/>
    <w:rsid w:val="009E05C5"/>
    <w:rsid w:val="009E0AEB"/>
    <w:rsid w:val="009E0C5A"/>
    <w:rsid w:val="009E1171"/>
    <w:rsid w:val="009E19DE"/>
    <w:rsid w:val="009E2205"/>
    <w:rsid w:val="009E24C8"/>
    <w:rsid w:val="009E2AC3"/>
    <w:rsid w:val="009E2BE5"/>
    <w:rsid w:val="009E3417"/>
    <w:rsid w:val="009E367D"/>
    <w:rsid w:val="009E3E9D"/>
    <w:rsid w:val="009E3FA0"/>
    <w:rsid w:val="009E4118"/>
    <w:rsid w:val="009E49A9"/>
    <w:rsid w:val="009E4FEB"/>
    <w:rsid w:val="009E54D2"/>
    <w:rsid w:val="009E574D"/>
    <w:rsid w:val="009E590E"/>
    <w:rsid w:val="009E59F4"/>
    <w:rsid w:val="009E5A56"/>
    <w:rsid w:val="009E5C29"/>
    <w:rsid w:val="009E5C3C"/>
    <w:rsid w:val="009E5E15"/>
    <w:rsid w:val="009E5F58"/>
    <w:rsid w:val="009E6442"/>
    <w:rsid w:val="009E6D8F"/>
    <w:rsid w:val="009E7249"/>
    <w:rsid w:val="009E724E"/>
    <w:rsid w:val="009E72B0"/>
    <w:rsid w:val="009E77BC"/>
    <w:rsid w:val="009E7C62"/>
    <w:rsid w:val="009ED7EC"/>
    <w:rsid w:val="009F15FF"/>
    <w:rsid w:val="009F1934"/>
    <w:rsid w:val="009F198A"/>
    <w:rsid w:val="009F2130"/>
    <w:rsid w:val="009F2720"/>
    <w:rsid w:val="009F39F7"/>
    <w:rsid w:val="009F3E1B"/>
    <w:rsid w:val="009F3E81"/>
    <w:rsid w:val="009F4513"/>
    <w:rsid w:val="009F5BC2"/>
    <w:rsid w:val="009F5E90"/>
    <w:rsid w:val="009F5EB3"/>
    <w:rsid w:val="009F61D9"/>
    <w:rsid w:val="009F6DA6"/>
    <w:rsid w:val="009F72DA"/>
    <w:rsid w:val="009F72ED"/>
    <w:rsid w:val="009F7AAD"/>
    <w:rsid w:val="00A0102F"/>
    <w:rsid w:val="00A021A9"/>
    <w:rsid w:val="00A02501"/>
    <w:rsid w:val="00A02DCA"/>
    <w:rsid w:val="00A03590"/>
    <w:rsid w:val="00A03602"/>
    <w:rsid w:val="00A036CD"/>
    <w:rsid w:val="00A036F1"/>
    <w:rsid w:val="00A044B9"/>
    <w:rsid w:val="00A04A4A"/>
    <w:rsid w:val="00A04B76"/>
    <w:rsid w:val="00A05EAF"/>
    <w:rsid w:val="00A062BF"/>
    <w:rsid w:val="00A063C8"/>
    <w:rsid w:val="00A065F5"/>
    <w:rsid w:val="00A0667F"/>
    <w:rsid w:val="00A06EBF"/>
    <w:rsid w:val="00A06FF0"/>
    <w:rsid w:val="00A0710E"/>
    <w:rsid w:val="00A079C2"/>
    <w:rsid w:val="00A07A42"/>
    <w:rsid w:val="00A10484"/>
    <w:rsid w:val="00A1087A"/>
    <w:rsid w:val="00A10BF0"/>
    <w:rsid w:val="00A11089"/>
    <w:rsid w:val="00A113A2"/>
    <w:rsid w:val="00A115E6"/>
    <w:rsid w:val="00A11C3D"/>
    <w:rsid w:val="00A12178"/>
    <w:rsid w:val="00A131DE"/>
    <w:rsid w:val="00A13A23"/>
    <w:rsid w:val="00A144BD"/>
    <w:rsid w:val="00A145F2"/>
    <w:rsid w:val="00A1571D"/>
    <w:rsid w:val="00A16D95"/>
    <w:rsid w:val="00A16DD0"/>
    <w:rsid w:val="00A17C5E"/>
    <w:rsid w:val="00A17FF4"/>
    <w:rsid w:val="00A20856"/>
    <w:rsid w:val="00A209C5"/>
    <w:rsid w:val="00A20A58"/>
    <w:rsid w:val="00A2132E"/>
    <w:rsid w:val="00A21372"/>
    <w:rsid w:val="00A213BE"/>
    <w:rsid w:val="00A21BAB"/>
    <w:rsid w:val="00A22B33"/>
    <w:rsid w:val="00A231CB"/>
    <w:rsid w:val="00A23658"/>
    <w:rsid w:val="00A23D1F"/>
    <w:rsid w:val="00A24BFE"/>
    <w:rsid w:val="00A2513F"/>
    <w:rsid w:val="00A25DF9"/>
    <w:rsid w:val="00A2642A"/>
    <w:rsid w:val="00A274D5"/>
    <w:rsid w:val="00A27509"/>
    <w:rsid w:val="00A275BC"/>
    <w:rsid w:val="00A2789D"/>
    <w:rsid w:val="00A310F9"/>
    <w:rsid w:val="00A3164D"/>
    <w:rsid w:val="00A31653"/>
    <w:rsid w:val="00A325AB"/>
    <w:rsid w:val="00A33308"/>
    <w:rsid w:val="00A3454A"/>
    <w:rsid w:val="00A3520D"/>
    <w:rsid w:val="00A35FAB"/>
    <w:rsid w:val="00A36224"/>
    <w:rsid w:val="00A36904"/>
    <w:rsid w:val="00A36E9D"/>
    <w:rsid w:val="00A36F79"/>
    <w:rsid w:val="00A3771D"/>
    <w:rsid w:val="00A40504"/>
    <w:rsid w:val="00A40508"/>
    <w:rsid w:val="00A40E32"/>
    <w:rsid w:val="00A40E59"/>
    <w:rsid w:val="00A410A8"/>
    <w:rsid w:val="00A41856"/>
    <w:rsid w:val="00A41AB9"/>
    <w:rsid w:val="00A41FBF"/>
    <w:rsid w:val="00A42A09"/>
    <w:rsid w:val="00A430B6"/>
    <w:rsid w:val="00A43890"/>
    <w:rsid w:val="00A44583"/>
    <w:rsid w:val="00A45416"/>
    <w:rsid w:val="00A45897"/>
    <w:rsid w:val="00A45C7C"/>
    <w:rsid w:val="00A46443"/>
    <w:rsid w:val="00A4673D"/>
    <w:rsid w:val="00A47148"/>
    <w:rsid w:val="00A47377"/>
    <w:rsid w:val="00A47BF2"/>
    <w:rsid w:val="00A50B71"/>
    <w:rsid w:val="00A50BAF"/>
    <w:rsid w:val="00A510FA"/>
    <w:rsid w:val="00A513AE"/>
    <w:rsid w:val="00A5155C"/>
    <w:rsid w:val="00A5188F"/>
    <w:rsid w:val="00A52809"/>
    <w:rsid w:val="00A52C49"/>
    <w:rsid w:val="00A52D16"/>
    <w:rsid w:val="00A54097"/>
    <w:rsid w:val="00A54103"/>
    <w:rsid w:val="00A54432"/>
    <w:rsid w:val="00A54B4B"/>
    <w:rsid w:val="00A54D05"/>
    <w:rsid w:val="00A54E04"/>
    <w:rsid w:val="00A55C7D"/>
    <w:rsid w:val="00A5738E"/>
    <w:rsid w:val="00A6073A"/>
    <w:rsid w:val="00A60A22"/>
    <w:rsid w:val="00A60C66"/>
    <w:rsid w:val="00A60E93"/>
    <w:rsid w:val="00A614AA"/>
    <w:rsid w:val="00A62041"/>
    <w:rsid w:val="00A62913"/>
    <w:rsid w:val="00A631F2"/>
    <w:rsid w:val="00A63802"/>
    <w:rsid w:val="00A64382"/>
    <w:rsid w:val="00A65182"/>
    <w:rsid w:val="00A65292"/>
    <w:rsid w:val="00A66944"/>
    <w:rsid w:val="00A66A56"/>
    <w:rsid w:val="00A70049"/>
    <w:rsid w:val="00A7068B"/>
    <w:rsid w:val="00A71F8F"/>
    <w:rsid w:val="00A72109"/>
    <w:rsid w:val="00A7287C"/>
    <w:rsid w:val="00A73227"/>
    <w:rsid w:val="00A7433D"/>
    <w:rsid w:val="00A7490B"/>
    <w:rsid w:val="00A74EDD"/>
    <w:rsid w:val="00A74F39"/>
    <w:rsid w:val="00A7549D"/>
    <w:rsid w:val="00A75920"/>
    <w:rsid w:val="00A76BAF"/>
    <w:rsid w:val="00A776F8"/>
    <w:rsid w:val="00A77931"/>
    <w:rsid w:val="00A77F3B"/>
    <w:rsid w:val="00A810CC"/>
    <w:rsid w:val="00A81BC4"/>
    <w:rsid w:val="00A826AD"/>
    <w:rsid w:val="00A836C4"/>
    <w:rsid w:val="00A83A57"/>
    <w:rsid w:val="00A83B04"/>
    <w:rsid w:val="00A83BE1"/>
    <w:rsid w:val="00A84555"/>
    <w:rsid w:val="00A849AB"/>
    <w:rsid w:val="00A84C6F"/>
    <w:rsid w:val="00A85524"/>
    <w:rsid w:val="00A8581C"/>
    <w:rsid w:val="00A85BA0"/>
    <w:rsid w:val="00A86930"/>
    <w:rsid w:val="00A86B64"/>
    <w:rsid w:val="00A86D90"/>
    <w:rsid w:val="00A86DF4"/>
    <w:rsid w:val="00A87154"/>
    <w:rsid w:val="00A87AF7"/>
    <w:rsid w:val="00A90073"/>
    <w:rsid w:val="00A904FB"/>
    <w:rsid w:val="00A9058F"/>
    <w:rsid w:val="00A90759"/>
    <w:rsid w:val="00A907D0"/>
    <w:rsid w:val="00A90B03"/>
    <w:rsid w:val="00A91633"/>
    <w:rsid w:val="00A91B8B"/>
    <w:rsid w:val="00A91D43"/>
    <w:rsid w:val="00A922A4"/>
    <w:rsid w:val="00A923E1"/>
    <w:rsid w:val="00A931F1"/>
    <w:rsid w:val="00A9387F"/>
    <w:rsid w:val="00A93D6D"/>
    <w:rsid w:val="00A9408B"/>
    <w:rsid w:val="00A944B3"/>
    <w:rsid w:val="00A9475C"/>
    <w:rsid w:val="00A94DA9"/>
    <w:rsid w:val="00A94F9D"/>
    <w:rsid w:val="00A9523E"/>
    <w:rsid w:val="00A9527C"/>
    <w:rsid w:val="00A958C0"/>
    <w:rsid w:val="00A9594E"/>
    <w:rsid w:val="00A95D1C"/>
    <w:rsid w:val="00AA044F"/>
    <w:rsid w:val="00AA0670"/>
    <w:rsid w:val="00AA08E9"/>
    <w:rsid w:val="00AA0B07"/>
    <w:rsid w:val="00AA0DC2"/>
    <w:rsid w:val="00AA108C"/>
    <w:rsid w:val="00AA1511"/>
    <w:rsid w:val="00AA175F"/>
    <w:rsid w:val="00AA1B38"/>
    <w:rsid w:val="00AA1F45"/>
    <w:rsid w:val="00AA2044"/>
    <w:rsid w:val="00AA259A"/>
    <w:rsid w:val="00AA2F07"/>
    <w:rsid w:val="00AA366B"/>
    <w:rsid w:val="00AA3A0D"/>
    <w:rsid w:val="00AA3BC6"/>
    <w:rsid w:val="00AA3C20"/>
    <w:rsid w:val="00AA3E67"/>
    <w:rsid w:val="00AA4EE1"/>
    <w:rsid w:val="00AA51C5"/>
    <w:rsid w:val="00AA6804"/>
    <w:rsid w:val="00AA6D8A"/>
    <w:rsid w:val="00AA6F0E"/>
    <w:rsid w:val="00AA718C"/>
    <w:rsid w:val="00AA775D"/>
    <w:rsid w:val="00AA7EEA"/>
    <w:rsid w:val="00AB0520"/>
    <w:rsid w:val="00AB07C2"/>
    <w:rsid w:val="00AB119E"/>
    <w:rsid w:val="00AB1DA0"/>
    <w:rsid w:val="00AB1F75"/>
    <w:rsid w:val="00AB2720"/>
    <w:rsid w:val="00AB2C7E"/>
    <w:rsid w:val="00AB2E58"/>
    <w:rsid w:val="00AB3ABA"/>
    <w:rsid w:val="00AB46D7"/>
    <w:rsid w:val="00AB4D32"/>
    <w:rsid w:val="00AB4D34"/>
    <w:rsid w:val="00AB54A0"/>
    <w:rsid w:val="00AB5E95"/>
    <w:rsid w:val="00AB64DF"/>
    <w:rsid w:val="00AB65C0"/>
    <w:rsid w:val="00AB6A53"/>
    <w:rsid w:val="00AB6AA6"/>
    <w:rsid w:val="00AB71EB"/>
    <w:rsid w:val="00AB7573"/>
    <w:rsid w:val="00AB7918"/>
    <w:rsid w:val="00AC164A"/>
    <w:rsid w:val="00AC1694"/>
    <w:rsid w:val="00AC2FFD"/>
    <w:rsid w:val="00AC3167"/>
    <w:rsid w:val="00AC3902"/>
    <w:rsid w:val="00AC4274"/>
    <w:rsid w:val="00AC5FFE"/>
    <w:rsid w:val="00AC6316"/>
    <w:rsid w:val="00AC6371"/>
    <w:rsid w:val="00AC64E6"/>
    <w:rsid w:val="00AC6688"/>
    <w:rsid w:val="00AC669E"/>
    <w:rsid w:val="00AC7120"/>
    <w:rsid w:val="00AC7452"/>
    <w:rsid w:val="00AC77C2"/>
    <w:rsid w:val="00AD1108"/>
    <w:rsid w:val="00AD1EBA"/>
    <w:rsid w:val="00AD2C1F"/>
    <w:rsid w:val="00AD3018"/>
    <w:rsid w:val="00AD35BB"/>
    <w:rsid w:val="00AD3BFD"/>
    <w:rsid w:val="00AD3C2F"/>
    <w:rsid w:val="00AD3DC7"/>
    <w:rsid w:val="00AD4190"/>
    <w:rsid w:val="00AD41B5"/>
    <w:rsid w:val="00AD642E"/>
    <w:rsid w:val="00AD673C"/>
    <w:rsid w:val="00AD6C87"/>
    <w:rsid w:val="00AD707B"/>
    <w:rsid w:val="00AE158C"/>
    <w:rsid w:val="00AE1F76"/>
    <w:rsid w:val="00AE3DF5"/>
    <w:rsid w:val="00AE4363"/>
    <w:rsid w:val="00AE4446"/>
    <w:rsid w:val="00AE4699"/>
    <w:rsid w:val="00AE487E"/>
    <w:rsid w:val="00AE48E6"/>
    <w:rsid w:val="00AE6118"/>
    <w:rsid w:val="00AE6B55"/>
    <w:rsid w:val="00AE7162"/>
    <w:rsid w:val="00AE7680"/>
    <w:rsid w:val="00AE79B8"/>
    <w:rsid w:val="00AE7A5A"/>
    <w:rsid w:val="00AF0662"/>
    <w:rsid w:val="00AF0D8B"/>
    <w:rsid w:val="00AF1B95"/>
    <w:rsid w:val="00AF2078"/>
    <w:rsid w:val="00AF28A0"/>
    <w:rsid w:val="00AF28FA"/>
    <w:rsid w:val="00AF2C94"/>
    <w:rsid w:val="00AF321A"/>
    <w:rsid w:val="00AF37FC"/>
    <w:rsid w:val="00AF4082"/>
    <w:rsid w:val="00AF42FF"/>
    <w:rsid w:val="00AF4744"/>
    <w:rsid w:val="00AF55FE"/>
    <w:rsid w:val="00AF5A72"/>
    <w:rsid w:val="00AF6F5E"/>
    <w:rsid w:val="00AF7796"/>
    <w:rsid w:val="00B002A3"/>
    <w:rsid w:val="00B007FF"/>
    <w:rsid w:val="00B00802"/>
    <w:rsid w:val="00B00AA2"/>
    <w:rsid w:val="00B01089"/>
    <w:rsid w:val="00B014DD"/>
    <w:rsid w:val="00B017F5"/>
    <w:rsid w:val="00B0258F"/>
    <w:rsid w:val="00B02B12"/>
    <w:rsid w:val="00B02D85"/>
    <w:rsid w:val="00B034E7"/>
    <w:rsid w:val="00B0442E"/>
    <w:rsid w:val="00B04646"/>
    <w:rsid w:val="00B0491B"/>
    <w:rsid w:val="00B04F7A"/>
    <w:rsid w:val="00B053E9"/>
    <w:rsid w:val="00B0609A"/>
    <w:rsid w:val="00B0611D"/>
    <w:rsid w:val="00B065ED"/>
    <w:rsid w:val="00B07B5B"/>
    <w:rsid w:val="00B100F1"/>
    <w:rsid w:val="00B108AD"/>
    <w:rsid w:val="00B10F6D"/>
    <w:rsid w:val="00B111CF"/>
    <w:rsid w:val="00B112A4"/>
    <w:rsid w:val="00B11556"/>
    <w:rsid w:val="00B12584"/>
    <w:rsid w:val="00B127C1"/>
    <w:rsid w:val="00B12BC6"/>
    <w:rsid w:val="00B134A0"/>
    <w:rsid w:val="00B13CA0"/>
    <w:rsid w:val="00B13CB3"/>
    <w:rsid w:val="00B14D4E"/>
    <w:rsid w:val="00B14DC3"/>
    <w:rsid w:val="00B155DD"/>
    <w:rsid w:val="00B16DB2"/>
    <w:rsid w:val="00B16F1A"/>
    <w:rsid w:val="00B16F74"/>
    <w:rsid w:val="00B172F4"/>
    <w:rsid w:val="00B17828"/>
    <w:rsid w:val="00B2088E"/>
    <w:rsid w:val="00B20A44"/>
    <w:rsid w:val="00B20EF7"/>
    <w:rsid w:val="00B20FDF"/>
    <w:rsid w:val="00B224C9"/>
    <w:rsid w:val="00B228A2"/>
    <w:rsid w:val="00B22ABD"/>
    <w:rsid w:val="00B22B9A"/>
    <w:rsid w:val="00B22E0E"/>
    <w:rsid w:val="00B22F31"/>
    <w:rsid w:val="00B2301E"/>
    <w:rsid w:val="00B2385C"/>
    <w:rsid w:val="00B23AAF"/>
    <w:rsid w:val="00B2409C"/>
    <w:rsid w:val="00B24245"/>
    <w:rsid w:val="00B24385"/>
    <w:rsid w:val="00B24438"/>
    <w:rsid w:val="00B24649"/>
    <w:rsid w:val="00B24B4B"/>
    <w:rsid w:val="00B254A2"/>
    <w:rsid w:val="00B25A46"/>
    <w:rsid w:val="00B25A5A"/>
    <w:rsid w:val="00B25C7B"/>
    <w:rsid w:val="00B263ED"/>
    <w:rsid w:val="00B26732"/>
    <w:rsid w:val="00B269B2"/>
    <w:rsid w:val="00B26DFE"/>
    <w:rsid w:val="00B27029"/>
    <w:rsid w:val="00B2745B"/>
    <w:rsid w:val="00B27562"/>
    <w:rsid w:val="00B27994"/>
    <w:rsid w:val="00B27C29"/>
    <w:rsid w:val="00B311E1"/>
    <w:rsid w:val="00B31B41"/>
    <w:rsid w:val="00B320EE"/>
    <w:rsid w:val="00B32960"/>
    <w:rsid w:val="00B32AF8"/>
    <w:rsid w:val="00B33675"/>
    <w:rsid w:val="00B33D87"/>
    <w:rsid w:val="00B34093"/>
    <w:rsid w:val="00B34FA4"/>
    <w:rsid w:val="00B35568"/>
    <w:rsid w:val="00B356A1"/>
    <w:rsid w:val="00B356DF"/>
    <w:rsid w:val="00B35B10"/>
    <w:rsid w:val="00B36CC6"/>
    <w:rsid w:val="00B3718C"/>
    <w:rsid w:val="00B3759B"/>
    <w:rsid w:val="00B37AE8"/>
    <w:rsid w:val="00B401E9"/>
    <w:rsid w:val="00B40C29"/>
    <w:rsid w:val="00B40E42"/>
    <w:rsid w:val="00B42C50"/>
    <w:rsid w:val="00B4314F"/>
    <w:rsid w:val="00B432A3"/>
    <w:rsid w:val="00B4335D"/>
    <w:rsid w:val="00B436AE"/>
    <w:rsid w:val="00B43881"/>
    <w:rsid w:val="00B43985"/>
    <w:rsid w:val="00B4412C"/>
    <w:rsid w:val="00B44F30"/>
    <w:rsid w:val="00B44F51"/>
    <w:rsid w:val="00B44FD3"/>
    <w:rsid w:val="00B4565B"/>
    <w:rsid w:val="00B45772"/>
    <w:rsid w:val="00B4746E"/>
    <w:rsid w:val="00B477CC"/>
    <w:rsid w:val="00B47CBF"/>
    <w:rsid w:val="00B47F3A"/>
    <w:rsid w:val="00B501FC"/>
    <w:rsid w:val="00B50892"/>
    <w:rsid w:val="00B50957"/>
    <w:rsid w:val="00B527A6"/>
    <w:rsid w:val="00B530AC"/>
    <w:rsid w:val="00B531AF"/>
    <w:rsid w:val="00B53CB2"/>
    <w:rsid w:val="00B53E9D"/>
    <w:rsid w:val="00B53FA8"/>
    <w:rsid w:val="00B5403A"/>
    <w:rsid w:val="00B545A7"/>
    <w:rsid w:val="00B54658"/>
    <w:rsid w:val="00B54E20"/>
    <w:rsid w:val="00B54FFE"/>
    <w:rsid w:val="00B55E90"/>
    <w:rsid w:val="00B55EED"/>
    <w:rsid w:val="00B56BB9"/>
    <w:rsid w:val="00B56FED"/>
    <w:rsid w:val="00B574FD"/>
    <w:rsid w:val="00B57759"/>
    <w:rsid w:val="00B60604"/>
    <w:rsid w:val="00B60985"/>
    <w:rsid w:val="00B60D54"/>
    <w:rsid w:val="00B60FCA"/>
    <w:rsid w:val="00B610C6"/>
    <w:rsid w:val="00B612DC"/>
    <w:rsid w:val="00B6149A"/>
    <w:rsid w:val="00B61909"/>
    <w:rsid w:val="00B62A65"/>
    <w:rsid w:val="00B6373C"/>
    <w:rsid w:val="00B64206"/>
    <w:rsid w:val="00B653F8"/>
    <w:rsid w:val="00B65833"/>
    <w:rsid w:val="00B659F7"/>
    <w:rsid w:val="00B66AB2"/>
    <w:rsid w:val="00B675E6"/>
    <w:rsid w:val="00B67F22"/>
    <w:rsid w:val="00B67F2E"/>
    <w:rsid w:val="00B703A3"/>
    <w:rsid w:val="00B703CB"/>
    <w:rsid w:val="00B70891"/>
    <w:rsid w:val="00B71108"/>
    <w:rsid w:val="00B7116C"/>
    <w:rsid w:val="00B714A1"/>
    <w:rsid w:val="00B71F48"/>
    <w:rsid w:val="00B71FFD"/>
    <w:rsid w:val="00B72CFD"/>
    <w:rsid w:val="00B72D1C"/>
    <w:rsid w:val="00B7342A"/>
    <w:rsid w:val="00B74EFA"/>
    <w:rsid w:val="00B7538E"/>
    <w:rsid w:val="00B756D8"/>
    <w:rsid w:val="00B75CDE"/>
    <w:rsid w:val="00B762DE"/>
    <w:rsid w:val="00B765AF"/>
    <w:rsid w:val="00B76AA8"/>
    <w:rsid w:val="00B773B1"/>
    <w:rsid w:val="00B7793C"/>
    <w:rsid w:val="00B8047C"/>
    <w:rsid w:val="00B8084B"/>
    <w:rsid w:val="00B80E1C"/>
    <w:rsid w:val="00B8133D"/>
    <w:rsid w:val="00B81687"/>
    <w:rsid w:val="00B81F6D"/>
    <w:rsid w:val="00B827AB"/>
    <w:rsid w:val="00B830E7"/>
    <w:rsid w:val="00B831EC"/>
    <w:rsid w:val="00B8399A"/>
    <w:rsid w:val="00B83D3E"/>
    <w:rsid w:val="00B83FDF"/>
    <w:rsid w:val="00B84A32"/>
    <w:rsid w:val="00B84C1A"/>
    <w:rsid w:val="00B84C4B"/>
    <w:rsid w:val="00B85B75"/>
    <w:rsid w:val="00B85F23"/>
    <w:rsid w:val="00B865EF"/>
    <w:rsid w:val="00B86F51"/>
    <w:rsid w:val="00B8718B"/>
    <w:rsid w:val="00B87F49"/>
    <w:rsid w:val="00B90059"/>
    <w:rsid w:val="00B91438"/>
    <w:rsid w:val="00B91E82"/>
    <w:rsid w:val="00B91F30"/>
    <w:rsid w:val="00B91FAE"/>
    <w:rsid w:val="00B92577"/>
    <w:rsid w:val="00B928C4"/>
    <w:rsid w:val="00B929FE"/>
    <w:rsid w:val="00B92F78"/>
    <w:rsid w:val="00B93177"/>
    <w:rsid w:val="00B93BF0"/>
    <w:rsid w:val="00B9425D"/>
    <w:rsid w:val="00B94C18"/>
    <w:rsid w:val="00B952C8"/>
    <w:rsid w:val="00B95AEE"/>
    <w:rsid w:val="00B95B99"/>
    <w:rsid w:val="00B95F9F"/>
    <w:rsid w:val="00B95FEC"/>
    <w:rsid w:val="00B974B7"/>
    <w:rsid w:val="00B97E53"/>
    <w:rsid w:val="00BA0539"/>
    <w:rsid w:val="00BA069E"/>
    <w:rsid w:val="00BA0ED1"/>
    <w:rsid w:val="00BA0FDD"/>
    <w:rsid w:val="00BA156A"/>
    <w:rsid w:val="00BA2EA3"/>
    <w:rsid w:val="00BA350F"/>
    <w:rsid w:val="00BA371D"/>
    <w:rsid w:val="00BA4052"/>
    <w:rsid w:val="00BA43C5"/>
    <w:rsid w:val="00BA4B29"/>
    <w:rsid w:val="00BA5641"/>
    <w:rsid w:val="00BA5B73"/>
    <w:rsid w:val="00BA64CD"/>
    <w:rsid w:val="00BA6880"/>
    <w:rsid w:val="00BA6A19"/>
    <w:rsid w:val="00BA6E60"/>
    <w:rsid w:val="00BB05EA"/>
    <w:rsid w:val="00BB0A71"/>
    <w:rsid w:val="00BB0B2A"/>
    <w:rsid w:val="00BB0E8A"/>
    <w:rsid w:val="00BB2340"/>
    <w:rsid w:val="00BB29F7"/>
    <w:rsid w:val="00BB2A70"/>
    <w:rsid w:val="00BB2BF7"/>
    <w:rsid w:val="00BB3233"/>
    <w:rsid w:val="00BB338B"/>
    <w:rsid w:val="00BB34FC"/>
    <w:rsid w:val="00BB3BD5"/>
    <w:rsid w:val="00BB42B3"/>
    <w:rsid w:val="00BB479A"/>
    <w:rsid w:val="00BB4DB3"/>
    <w:rsid w:val="00BB557B"/>
    <w:rsid w:val="00BB5914"/>
    <w:rsid w:val="00BB5B8D"/>
    <w:rsid w:val="00BB5C86"/>
    <w:rsid w:val="00BB62D9"/>
    <w:rsid w:val="00BB64EB"/>
    <w:rsid w:val="00BB6785"/>
    <w:rsid w:val="00BB7241"/>
    <w:rsid w:val="00BB7911"/>
    <w:rsid w:val="00BB7DF9"/>
    <w:rsid w:val="00BB7E4A"/>
    <w:rsid w:val="00BC0E3D"/>
    <w:rsid w:val="00BC21D1"/>
    <w:rsid w:val="00BC2E9A"/>
    <w:rsid w:val="00BC313A"/>
    <w:rsid w:val="00BC357D"/>
    <w:rsid w:val="00BC4133"/>
    <w:rsid w:val="00BC489B"/>
    <w:rsid w:val="00BC4C3C"/>
    <w:rsid w:val="00BC557E"/>
    <w:rsid w:val="00BC6B73"/>
    <w:rsid w:val="00BC77D7"/>
    <w:rsid w:val="00BC7EDF"/>
    <w:rsid w:val="00BD023E"/>
    <w:rsid w:val="00BD04A4"/>
    <w:rsid w:val="00BD0ED6"/>
    <w:rsid w:val="00BD0FF1"/>
    <w:rsid w:val="00BD1617"/>
    <w:rsid w:val="00BD1B81"/>
    <w:rsid w:val="00BD202A"/>
    <w:rsid w:val="00BD394A"/>
    <w:rsid w:val="00BD4B1A"/>
    <w:rsid w:val="00BD5E83"/>
    <w:rsid w:val="00BD7443"/>
    <w:rsid w:val="00BD76D8"/>
    <w:rsid w:val="00BD79AD"/>
    <w:rsid w:val="00BD7E8E"/>
    <w:rsid w:val="00BE01B1"/>
    <w:rsid w:val="00BE0B21"/>
    <w:rsid w:val="00BE1296"/>
    <w:rsid w:val="00BE136A"/>
    <w:rsid w:val="00BE1997"/>
    <w:rsid w:val="00BE2308"/>
    <w:rsid w:val="00BE242E"/>
    <w:rsid w:val="00BE3681"/>
    <w:rsid w:val="00BE4129"/>
    <w:rsid w:val="00BE4366"/>
    <w:rsid w:val="00BE44C6"/>
    <w:rsid w:val="00BE509B"/>
    <w:rsid w:val="00BE5333"/>
    <w:rsid w:val="00BE5C3A"/>
    <w:rsid w:val="00BE71F3"/>
    <w:rsid w:val="00BE727E"/>
    <w:rsid w:val="00BE756D"/>
    <w:rsid w:val="00BE7950"/>
    <w:rsid w:val="00BF0930"/>
    <w:rsid w:val="00BF0FA8"/>
    <w:rsid w:val="00BF0FE4"/>
    <w:rsid w:val="00BF18E4"/>
    <w:rsid w:val="00BF1C93"/>
    <w:rsid w:val="00BF1EAA"/>
    <w:rsid w:val="00BF20A2"/>
    <w:rsid w:val="00BF21ED"/>
    <w:rsid w:val="00BF2A77"/>
    <w:rsid w:val="00BF2AB6"/>
    <w:rsid w:val="00BF30BB"/>
    <w:rsid w:val="00BF3466"/>
    <w:rsid w:val="00BF38D3"/>
    <w:rsid w:val="00BF3EA5"/>
    <w:rsid w:val="00BF3FDF"/>
    <w:rsid w:val="00BF4ADC"/>
    <w:rsid w:val="00BF4F70"/>
    <w:rsid w:val="00BF5F17"/>
    <w:rsid w:val="00BF6752"/>
    <w:rsid w:val="00BF7792"/>
    <w:rsid w:val="00BF77ED"/>
    <w:rsid w:val="00C00216"/>
    <w:rsid w:val="00C0066A"/>
    <w:rsid w:val="00C00960"/>
    <w:rsid w:val="00C00B59"/>
    <w:rsid w:val="00C01209"/>
    <w:rsid w:val="00C01EC5"/>
    <w:rsid w:val="00C033BC"/>
    <w:rsid w:val="00C03983"/>
    <w:rsid w:val="00C0438A"/>
    <w:rsid w:val="00C04409"/>
    <w:rsid w:val="00C049BB"/>
    <w:rsid w:val="00C04A3A"/>
    <w:rsid w:val="00C06826"/>
    <w:rsid w:val="00C06911"/>
    <w:rsid w:val="00C06C4A"/>
    <w:rsid w:val="00C07189"/>
    <w:rsid w:val="00C0752E"/>
    <w:rsid w:val="00C07B8E"/>
    <w:rsid w:val="00C07FBF"/>
    <w:rsid w:val="00C10604"/>
    <w:rsid w:val="00C106D6"/>
    <w:rsid w:val="00C106FE"/>
    <w:rsid w:val="00C10733"/>
    <w:rsid w:val="00C10BAD"/>
    <w:rsid w:val="00C12A1F"/>
    <w:rsid w:val="00C12A4B"/>
    <w:rsid w:val="00C12B83"/>
    <w:rsid w:val="00C1315C"/>
    <w:rsid w:val="00C13187"/>
    <w:rsid w:val="00C13426"/>
    <w:rsid w:val="00C13BF6"/>
    <w:rsid w:val="00C14CFA"/>
    <w:rsid w:val="00C14DFB"/>
    <w:rsid w:val="00C14F98"/>
    <w:rsid w:val="00C15142"/>
    <w:rsid w:val="00C15AE4"/>
    <w:rsid w:val="00C15EBD"/>
    <w:rsid w:val="00C15FC0"/>
    <w:rsid w:val="00C1631A"/>
    <w:rsid w:val="00C16470"/>
    <w:rsid w:val="00C16659"/>
    <w:rsid w:val="00C1720E"/>
    <w:rsid w:val="00C20C8E"/>
    <w:rsid w:val="00C2225C"/>
    <w:rsid w:val="00C2238C"/>
    <w:rsid w:val="00C22AF6"/>
    <w:rsid w:val="00C23843"/>
    <w:rsid w:val="00C24293"/>
    <w:rsid w:val="00C247E1"/>
    <w:rsid w:val="00C251BC"/>
    <w:rsid w:val="00C253CC"/>
    <w:rsid w:val="00C257CD"/>
    <w:rsid w:val="00C25CFD"/>
    <w:rsid w:val="00C26581"/>
    <w:rsid w:val="00C26B63"/>
    <w:rsid w:val="00C26E5A"/>
    <w:rsid w:val="00C2736A"/>
    <w:rsid w:val="00C2746E"/>
    <w:rsid w:val="00C2762D"/>
    <w:rsid w:val="00C30242"/>
    <w:rsid w:val="00C305B1"/>
    <w:rsid w:val="00C3066C"/>
    <w:rsid w:val="00C306F3"/>
    <w:rsid w:val="00C30B5A"/>
    <w:rsid w:val="00C3143E"/>
    <w:rsid w:val="00C31D5B"/>
    <w:rsid w:val="00C31DBB"/>
    <w:rsid w:val="00C3202B"/>
    <w:rsid w:val="00C322DD"/>
    <w:rsid w:val="00C3241F"/>
    <w:rsid w:val="00C32A24"/>
    <w:rsid w:val="00C32C53"/>
    <w:rsid w:val="00C32D3C"/>
    <w:rsid w:val="00C33070"/>
    <w:rsid w:val="00C33FC8"/>
    <w:rsid w:val="00C341EB"/>
    <w:rsid w:val="00C34790"/>
    <w:rsid w:val="00C34954"/>
    <w:rsid w:val="00C34992"/>
    <w:rsid w:val="00C349B0"/>
    <w:rsid w:val="00C34C51"/>
    <w:rsid w:val="00C3539A"/>
    <w:rsid w:val="00C353BB"/>
    <w:rsid w:val="00C35544"/>
    <w:rsid w:val="00C36623"/>
    <w:rsid w:val="00C36D1F"/>
    <w:rsid w:val="00C37EFD"/>
    <w:rsid w:val="00C40520"/>
    <w:rsid w:val="00C40895"/>
    <w:rsid w:val="00C408BA"/>
    <w:rsid w:val="00C40AA6"/>
    <w:rsid w:val="00C40D4A"/>
    <w:rsid w:val="00C4145E"/>
    <w:rsid w:val="00C41B09"/>
    <w:rsid w:val="00C4364C"/>
    <w:rsid w:val="00C444C8"/>
    <w:rsid w:val="00C44692"/>
    <w:rsid w:val="00C4534B"/>
    <w:rsid w:val="00C45C2B"/>
    <w:rsid w:val="00C45D57"/>
    <w:rsid w:val="00C45FAD"/>
    <w:rsid w:val="00C46088"/>
    <w:rsid w:val="00C46BD1"/>
    <w:rsid w:val="00C47140"/>
    <w:rsid w:val="00C4729F"/>
    <w:rsid w:val="00C47442"/>
    <w:rsid w:val="00C47F00"/>
    <w:rsid w:val="00C5013C"/>
    <w:rsid w:val="00C5017A"/>
    <w:rsid w:val="00C50F32"/>
    <w:rsid w:val="00C513E6"/>
    <w:rsid w:val="00C541C8"/>
    <w:rsid w:val="00C543FD"/>
    <w:rsid w:val="00C556E5"/>
    <w:rsid w:val="00C56415"/>
    <w:rsid w:val="00C570B9"/>
    <w:rsid w:val="00C5759D"/>
    <w:rsid w:val="00C57D1A"/>
    <w:rsid w:val="00C57D1E"/>
    <w:rsid w:val="00C57D86"/>
    <w:rsid w:val="00C6026B"/>
    <w:rsid w:val="00C60300"/>
    <w:rsid w:val="00C61145"/>
    <w:rsid w:val="00C61A38"/>
    <w:rsid w:val="00C6354D"/>
    <w:rsid w:val="00C63DA3"/>
    <w:rsid w:val="00C63DAB"/>
    <w:rsid w:val="00C64564"/>
    <w:rsid w:val="00C6532F"/>
    <w:rsid w:val="00C653A4"/>
    <w:rsid w:val="00C65DFA"/>
    <w:rsid w:val="00C663AB"/>
    <w:rsid w:val="00C6642E"/>
    <w:rsid w:val="00C66823"/>
    <w:rsid w:val="00C66AF7"/>
    <w:rsid w:val="00C66BE0"/>
    <w:rsid w:val="00C66F99"/>
    <w:rsid w:val="00C671DF"/>
    <w:rsid w:val="00C6764B"/>
    <w:rsid w:val="00C70215"/>
    <w:rsid w:val="00C70CB1"/>
    <w:rsid w:val="00C70CC5"/>
    <w:rsid w:val="00C7110E"/>
    <w:rsid w:val="00C71321"/>
    <w:rsid w:val="00C7156B"/>
    <w:rsid w:val="00C723F8"/>
    <w:rsid w:val="00C724A7"/>
    <w:rsid w:val="00C72729"/>
    <w:rsid w:val="00C73603"/>
    <w:rsid w:val="00C73EFE"/>
    <w:rsid w:val="00C74147"/>
    <w:rsid w:val="00C746C7"/>
    <w:rsid w:val="00C74F68"/>
    <w:rsid w:val="00C74F74"/>
    <w:rsid w:val="00C760F2"/>
    <w:rsid w:val="00C767C5"/>
    <w:rsid w:val="00C76C15"/>
    <w:rsid w:val="00C77048"/>
    <w:rsid w:val="00C773E1"/>
    <w:rsid w:val="00C77738"/>
    <w:rsid w:val="00C77964"/>
    <w:rsid w:val="00C77AD4"/>
    <w:rsid w:val="00C803D6"/>
    <w:rsid w:val="00C80DEB"/>
    <w:rsid w:val="00C8109F"/>
    <w:rsid w:val="00C8135D"/>
    <w:rsid w:val="00C8160F"/>
    <w:rsid w:val="00C82681"/>
    <w:rsid w:val="00C82B44"/>
    <w:rsid w:val="00C8316F"/>
    <w:rsid w:val="00C83285"/>
    <w:rsid w:val="00C83894"/>
    <w:rsid w:val="00C83988"/>
    <w:rsid w:val="00C83C32"/>
    <w:rsid w:val="00C83DBA"/>
    <w:rsid w:val="00C83EAE"/>
    <w:rsid w:val="00C859EF"/>
    <w:rsid w:val="00C85D55"/>
    <w:rsid w:val="00C8663A"/>
    <w:rsid w:val="00C87B2D"/>
    <w:rsid w:val="00C87D6E"/>
    <w:rsid w:val="00C90D96"/>
    <w:rsid w:val="00C912DB"/>
    <w:rsid w:val="00C913A9"/>
    <w:rsid w:val="00C91EE2"/>
    <w:rsid w:val="00C920E4"/>
    <w:rsid w:val="00C92727"/>
    <w:rsid w:val="00C92E8C"/>
    <w:rsid w:val="00C93482"/>
    <w:rsid w:val="00C9494C"/>
    <w:rsid w:val="00C94ABF"/>
    <w:rsid w:val="00C94B16"/>
    <w:rsid w:val="00C950BA"/>
    <w:rsid w:val="00C954E3"/>
    <w:rsid w:val="00C95565"/>
    <w:rsid w:val="00C95896"/>
    <w:rsid w:val="00C95A7F"/>
    <w:rsid w:val="00C965A3"/>
    <w:rsid w:val="00C96E7A"/>
    <w:rsid w:val="00CA0714"/>
    <w:rsid w:val="00CA0D78"/>
    <w:rsid w:val="00CA1C5B"/>
    <w:rsid w:val="00CA1D3B"/>
    <w:rsid w:val="00CA20FE"/>
    <w:rsid w:val="00CA3463"/>
    <w:rsid w:val="00CA380C"/>
    <w:rsid w:val="00CA3A42"/>
    <w:rsid w:val="00CA3D31"/>
    <w:rsid w:val="00CA4273"/>
    <w:rsid w:val="00CA5955"/>
    <w:rsid w:val="00CA5F5D"/>
    <w:rsid w:val="00CA6722"/>
    <w:rsid w:val="00CA6A87"/>
    <w:rsid w:val="00CA7627"/>
    <w:rsid w:val="00CA788B"/>
    <w:rsid w:val="00CA796F"/>
    <w:rsid w:val="00CA7AA0"/>
    <w:rsid w:val="00CA7D52"/>
    <w:rsid w:val="00CB02BF"/>
    <w:rsid w:val="00CB04B3"/>
    <w:rsid w:val="00CB21A9"/>
    <w:rsid w:val="00CB21F4"/>
    <w:rsid w:val="00CB23C5"/>
    <w:rsid w:val="00CB2607"/>
    <w:rsid w:val="00CB369B"/>
    <w:rsid w:val="00CB3F80"/>
    <w:rsid w:val="00CB4D2F"/>
    <w:rsid w:val="00CB53C1"/>
    <w:rsid w:val="00CB569D"/>
    <w:rsid w:val="00CB5B99"/>
    <w:rsid w:val="00CB5C15"/>
    <w:rsid w:val="00CB633C"/>
    <w:rsid w:val="00CB6598"/>
    <w:rsid w:val="00CB684A"/>
    <w:rsid w:val="00CB702E"/>
    <w:rsid w:val="00CB7A07"/>
    <w:rsid w:val="00CC00CB"/>
    <w:rsid w:val="00CC071F"/>
    <w:rsid w:val="00CC09FE"/>
    <w:rsid w:val="00CC1125"/>
    <w:rsid w:val="00CC2985"/>
    <w:rsid w:val="00CC304F"/>
    <w:rsid w:val="00CC32A7"/>
    <w:rsid w:val="00CC46CC"/>
    <w:rsid w:val="00CC4CBE"/>
    <w:rsid w:val="00CC4D5A"/>
    <w:rsid w:val="00CC4FC4"/>
    <w:rsid w:val="00CC5015"/>
    <w:rsid w:val="00CC566F"/>
    <w:rsid w:val="00CC5834"/>
    <w:rsid w:val="00CC5C7A"/>
    <w:rsid w:val="00CC66B4"/>
    <w:rsid w:val="00CC73E1"/>
    <w:rsid w:val="00CC7A89"/>
    <w:rsid w:val="00CC7B0B"/>
    <w:rsid w:val="00CC7E05"/>
    <w:rsid w:val="00CD06DC"/>
    <w:rsid w:val="00CD10F0"/>
    <w:rsid w:val="00CD14B8"/>
    <w:rsid w:val="00CD1774"/>
    <w:rsid w:val="00CD1B02"/>
    <w:rsid w:val="00CD3355"/>
    <w:rsid w:val="00CD37B8"/>
    <w:rsid w:val="00CD3DB8"/>
    <w:rsid w:val="00CD4435"/>
    <w:rsid w:val="00CD5002"/>
    <w:rsid w:val="00CD59FD"/>
    <w:rsid w:val="00CD5CF0"/>
    <w:rsid w:val="00CD5F6F"/>
    <w:rsid w:val="00CD664D"/>
    <w:rsid w:val="00CD6CFA"/>
    <w:rsid w:val="00CD77FC"/>
    <w:rsid w:val="00CD7F70"/>
    <w:rsid w:val="00CE00C0"/>
    <w:rsid w:val="00CE01EB"/>
    <w:rsid w:val="00CE0A27"/>
    <w:rsid w:val="00CE23D6"/>
    <w:rsid w:val="00CE257E"/>
    <w:rsid w:val="00CE2D62"/>
    <w:rsid w:val="00CE393A"/>
    <w:rsid w:val="00CE39B0"/>
    <w:rsid w:val="00CE3C9D"/>
    <w:rsid w:val="00CE3CBB"/>
    <w:rsid w:val="00CE4DAE"/>
    <w:rsid w:val="00CE59F0"/>
    <w:rsid w:val="00CE5EB2"/>
    <w:rsid w:val="00CE66D2"/>
    <w:rsid w:val="00CE72D2"/>
    <w:rsid w:val="00CF02A4"/>
    <w:rsid w:val="00CF0994"/>
    <w:rsid w:val="00CF0C79"/>
    <w:rsid w:val="00CF0EE0"/>
    <w:rsid w:val="00CF205C"/>
    <w:rsid w:val="00CF2E8E"/>
    <w:rsid w:val="00CF3503"/>
    <w:rsid w:val="00CF3941"/>
    <w:rsid w:val="00CF5610"/>
    <w:rsid w:val="00CF6CD2"/>
    <w:rsid w:val="00CF6F4F"/>
    <w:rsid w:val="00D01678"/>
    <w:rsid w:val="00D01BBA"/>
    <w:rsid w:val="00D01C53"/>
    <w:rsid w:val="00D01E11"/>
    <w:rsid w:val="00D027B2"/>
    <w:rsid w:val="00D02CCB"/>
    <w:rsid w:val="00D03050"/>
    <w:rsid w:val="00D039A5"/>
    <w:rsid w:val="00D03CED"/>
    <w:rsid w:val="00D03DD0"/>
    <w:rsid w:val="00D046A6"/>
    <w:rsid w:val="00D0492D"/>
    <w:rsid w:val="00D0539C"/>
    <w:rsid w:val="00D05407"/>
    <w:rsid w:val="00D05B07"/>
    <w:rsid w:val="00D05F58"/>
    <w:rsid w:val="00D05F83"/>
    <w:rsid w:val="00D06EFC"/>
    <w:rsid w:val="00D076BF"/>
    <w:rsid w:val="00D07BFE"/>
    <w:rsid w:val="00D07CE8"/>
    <w:rsid w:val="00D10955"/>
    <w:rsid w:val="00D1186D"/>
    <w:rsid w:val="00D11B03"/>
    <w:rsid w:val="00D12881"/>
    <w:rsid w:val="00D13050"/>
    <w:rsid w:val="00D13142"/>
    <w:rsid w:val="00D132A4"/>
    <w:rsid w:val="00D13699"/>
    <w:rsid w:val="00D14506"/>
    <w:rsid w:val="00D145A6"/>
    <w:rsid w:val="00D15692"/>
    <w:rsid w:val="00D15882"/>
    <w:rsid w:val="00D1588C"/>
    <w:rsid w:val="00D158DB"/>
    <w:rsid w:val="00D15EF0"/>
    <w:rsid w:val="00D17136"/>
    <w:rsid w:val="00D172E7"/>
    <w:rsid w:val="00D1759A"/>
    <w:rsid w:val="00D178A4"/>
    <w:rsid w:val="00D20522"/>
    <w:rsid w:val="00D2088A"/>
    <w:rsid w:val="00D20DBA"/>
    <w:rsid w:val="00D20E38"/>
    <w:rsid w:val="00D219FA"/>
    <w:rsid w:val="00D22564"/>
    <w:rsid w:val="00D225C0"/>
    <w:rsid w:val="00D22717"/>
    <w:rsid w:val="00D22871"/>
    <w:rsid w:val="00D22BBA"/>
    <w:rsid w:val="00D2370C"/>
    <w:rsid w:val="00D23F44"/>
    <w:rsid w:val="00D2432C"/>
    <w:rsid w:val="00D24AC6"/>
    <w:rsid w:val="00D24CDA"/>
    <w:rsid w:val="00D25FED"/>
    <w:rsid w:val="00D277F3"/>
    <w:rsid w:val="00D27932"/>
    <w:rsid w:val="00D307AF"/>
    <w:rsid w:val="00D30AFB"/>
    <w:rsid w:val="00D30F49"/>
    <w:rsid w:val="00D31486"/>
    <w:rsid w:val="00D31BC9"/>
    <w:rsid w:val="00D3218B"/>
    <w:rsid w:val="00D32B04"/>
    <w:rsid w:val="00D33016"/>
    <w:rsid w:val="00D3323C"/>
    <w:rsid w:val="00D342CE"/>
    <w:rsid w:val="00D344D1"/>
    <w:rsid w:val="00D34EAF"/>
    <w:rsid w:val="00D358FA"/>
    <w:rsid w:val="00D36C3B"/>
    <w:rsid w:val="00D36D7C"/>
    <w:rsid w:val="00D37B33"/>
    <w:rsid w:val="00D37D39"/>
    <w:rsid w:val="00D37D90"/>
    <w:rsid w:val="00D4091C"/>
    <w:rsid w:val="00D40FF5"/>
    <w:rsid w:val="00D414BD"/>
    <w:rsid w:val="00D41B37"/>
    <w:rsid w:val="00D42A57"/>
    <w:rsid w:val="00D43197"/>
    <w:rsid w:val="00D43369"/>
    <w:rsid w:val="00D43E12"/>
    <w:rsid w:val="00D44B12"/>
    <w:rsid w:val="00D44C0B"/>
    <w:rsid w:val="00D452C9"/>
    <w:rsid w:val="00D45726"/>
    <w:rsid w:val="00D4590B"/>
    <w:rsid w:val="00D45A31"/>
    <w:rsid w:val="00D45EAB"/>
    <w:rsid w:val="00D46037"/>
    <w:rsid w:val="00D4638B"/>
    <w:rsid w:val="00D4643E"/>
    <w:rsid w:val="00D46C4F"/>
    <w:rsid w:val="00D502D0"/>
    <w:rsid w:val="00D51321"/>
    <w:rsid w:val="00D51562"/>
    <w:rsid w:val="00D51DAC"/>
    <w:rsid w:val="00D52365"/>
    <w:rsid w:val="00D5281A"/>
    <w:rsid w:val="00D53051"/>
    <w:rsid w:val="00D53579"/>
    <w:rsid w:val="00D53960"/>
    <w:rsid w:val="00D542AD"/>
    <w:rsid w:val="00D54BDE"/>
    <w:rsid w:val="00D54F8C"/>
    <w:rsid w:val="00D55488"/>
    <w:rsid w:val="00D559C1"/>
    <w:rsid w:val="00D5603C"/>
    <w:rsid w:val="00D5649A"/>
    <w:rsid w:val="00D56C2A"/>
    <w:rsid w:val="00D5734B"/>
    <w:rsid w:val="00D57D4F"/>
    <w:rsid w:val="00D60AFC"/>
    <w:rsid w:val="00D60C69"/>
    <w:rsid w:val="00D62324"/>
    <w:rsid w:val="00D623DE"/>
    <w:rsid w:val="00D6284F"/>
    <w:rsid w:val="00D629FA"/>
    <w:rsid w:val="00D62DDC"/>
    <w:rsid w:val="00D63F8C"/>
    <w:rsid w:val="00D64337"/>
    <w:rsid w:val="00D6466C"/>
    <w:rsid w:val="00D6469C"/>
    <w:rsid w:val="00D6475E"/>
    <w:rsid w:val="00D65307"/>
    <w:rsid w:val="00D65818"/>
    <w:rsid w:val="00D65BE4"/>
    <w:rsid w:val="00D65F62"/>
    <w:rsid w:val="00D665DA"/>
    <w:rsid w:val="00D66E2C"/>
    <w:rsid w:val="00D67A23"/>
    <w:rsid w:val="00D70AC8"/>
    <w:rsid w:val="00D70BF5"/>
    <w:rsid w:val="00D70C80"/>
    <w:rsid w:val="00D7130A"/>
    <w:rsid w:val="00D71A87"/>
    <w:rsid w:val="00D72753"/>
    <w:rsid w:val="00D727CD"/>
    <w:rsid w:val="00D72D29"/>
    <w:rsid w:val="00D73A18"/>
    <w:rsid w:val="00D73A36"/>
    <w:rsid w:val="00D74573"/>
    <w:rsid w:val="00D74FDD"/>
    <w:rsid w:val="00D7525B"/>
    <w:rsid w:val="00D75C35"/>
    <w:rsid w:val="00D75F90"/>
    <w:rsid w:val="00D766BD"/>
    <w:rsid w:val="00D76A26"/>
    <w:rsid w:val="00D76AED"/>
    <w:rsid w:val="00D779DF"/>
    <w:rsid w:val="00D8073C"/>
    <w:rsid w:val="00D8119A"/>
    <w:rsid w:val="00D813D7"/>
    <w:rsid w:val="00D81C16"/>
    <w:rsid w:val="00D82632"/>
    <w:rsid w:val="00D82B64"/>
    <w:rsid w:val="00D835B8"/>
    <w:rsid w:val="00D8460B"/>
    <w:rsid w:val="00D84C89"/>
    <w:rsid w:val="00D85407"/>
    <w:rsid w:val="00D8649D"/>
    <w:rsid w:val="00D86C73"/>
    <w:rsid w:val="00D86E3F"/>
    <w:rsid w:val="00D874E0"/>
    <w:rsid w:val="00D90696"/>
    <w:rsid w:val="00D906FB"/>
    <w:rsid w:val="00D90CD2"/>
    <w:rsid w:val="00D90F82"/>
    <w:rsid w:val="00D91507"/>
    <w:rsid w:val="00D91ABB"/>
    <w:rsid w:val="00D9257D"/>
    <w:rsid w:val="00D934D1"/>
    <w:rsid w:val="00D9354B"/>
    <w:rsid w:val="00D936A5"/>
    <w:rsid w:val="00D93AD9"/>
    <w:rsid w:val="00D94236"/>
    <w:rsid w:val="00D94896"/>
    <w:rsid w:val="00D94E42"/>
    <w:rsid w:val="00D95043"/>
    <w:rsid w:val="00D954E2"/>
    <w:rsid w:val="00D9555C"/>
    <w:rsid w:val="00D95C03"/>
    <w:rsid w:val="00D96B10"/>
    <w:rsid w:val="00D96B25"/>
    <w:rsid w:val="00D96E63"/>
    <w:rsid w:val="00D97C1F"/>
    <w:rsid w:val="00DA0D77"/>
    <w:rsid w:val="00DA119D"/>
    <w:rsid w:val="00DA11E1"/>
    <w:rsid w:val="00DA1235"/>
    <w:rsid w:val="00DA1F53"/>
    <w:rsid w:val="00DA1FBB"/>
    <w:rsid w:val="00DA26E9"/>
    <w:rsid w:val="00DA2C6F"/>
    <w:rsid w:val="00DA2D94"/>
    <w:rsid w:val="00DA3136"/>
    <w:rsid w:val="00DA31EC"/>
    <w:rsid w:val="00DA37F9"/>
    <w:rsid w:val="00DA4333"/>
    <w:rsid w:val="00DA4FCA"/>
    <w:rsid w:val="00DA55AD"/>
    <w:rsid w:val="00DA5A8D"/>
    <w:rsid w:val="00DA6516"/>
    <w:rsid w:val="00DA71CD"/>
    <w:rsid w:val="00DA757A"/>
    <w:rsid w:val="00DA7F44"/>
    <w:rsid w:val="00DA7F5F"/>
    <w:rsid w:val="00DB07ED"/>
    <w:rsid w:val="00DB138B"/>
    <w:rsid w:val="00DB2C4E"/>
    <w:rsid w:val="00DB31D4"/>
    <w:rsid w:val="00DB322B"/>
    <w:rsid w:val="00DB3892"/>
    <w:rsid w:val="00DB3E2F"/>
    <w:rsid w:val="00DB55DD"/>
    <w:rsid w:val="00DB5BF5"/>
    <w:rsid w:val="00DB6191"/>
    <w:rsid w:val="00DB661D"/>
    <w:rsid w:val="00DB7704"/>
    <w:rsid w:val="00DB7871"/>
    <w:rsid w:val="00DB789F"/>
    <w:rsid w:val="00DB79DA"/>
    <w:rsid w:val="00DC22D2"/>
    <w:rsid w:val="00DC3A34"/>
    <w:rsid w:val="00DC3A9A"/>
    <w:rsid w:val="00DC3C8C"/>
    <w:rsid w:val="00DC41D5"/>
    <w:rsid w:val="00DC4507"/>
    <w:rsid w:val="00DC45AD"/>
    <w:rsid w:val="00DC57EC"/>
    <w:rsid w:val="00DC5832"/>
    <w:rsid w:val="00DC72D2"/>
    <w:rsid w:val="00DC73C5"/>
    <w:rsid w:val="00DC749E"/>
    <w:rsid w:val="00DC74E8"/>
    <w:rsid w:val="00DC74FA"/>
    <w:rsid w:val="00DC76CF"/>
    <w:rsid w:val="00DC7B8A"/>
    <w:rsid w:val="00DD0FC7"/>
    <w:rsid w:val="00DD19A6"/>
    <w:rsid w:val="00DD1F72"/>
    <w:rsid w:val="00DD3118"/>
    <w:rsid w:val="00DD32D8"/>
    <w:rsid w:val="00DD33C5"/>
    <w:rsid w:val="00DD34AD"/>
    <w:rsid w:val="00DD3901"/>
    <w:rsid w:val="00DD4054"/>
    <w:rsid w:val="00DD4334"/>
    <w:rsid w:val="00DD443D"/>
    <w:rsid w:val="00DD4460"/>
    <w:rsid w:val="00DD4C63"/>
    <w:rsid w:val="00DD5FBD"/>
    <w:rsid w:val="00DD71C2"/>
    <w:rsid w:val="00DD7A6B"/>
    <w:rsid w:val="00DE0DC7"/>
    <w:rsid w:val="00DE12B7"/>
    <w:rsid w:val="00DE1E85"/>
    <w:rsid w:val="00DE271A"/>
    <w:rsid w:val="00DE27A2"/>
    <w:rsid w:val="00DE288F"/>
    <w:rsid w:val="00DE2A82"/>
    <w:rsid w:val="00DE2C38"/>
    <w:rsid w:val="00DE317B"/>
    <w:rsid w:val="00DE33A3"/>
    <w:rsid w:val="00DE341E"/>
    <w:rsid w:val="00DE34FC"/>
    <w:rsid w:val="00DE39CF"/>
    <w:rsid w:val="00DE4B60"/>
    <w:rsid w:val="00DE5BF7"/>
    <w:rsid w:val="00DE5E37"/>
    <w:rsid w:val="00DE62AC"/>
    <w:rsid w:val="00DE77CE"/>
    <w:rsid w:val="00DE7A45"/>
    <w:rsid w:val="00DF039D"/>
    <w:rsid w:val="00DF07B1"/>
    <w:rsid w:val="00DF07F6"/>
    <w:rsid w:val="00DF0ED2"/>
    <w:rsid w:val="00DF2348"/>
    <w:rsid w:val="00DF2D83"/>
    <w:rsid w:val="00DF322A"/>
    <w:rsid w:val="00DF3AAF"/>
    <w:rsid w:val="00DF3D00"/>
    <w:rsid w:val="00DF3F2D"/>
    <w:rsid w:val="00DF521D"/>
    <w:rsid w:val="00DF70FD"/>
    <w:rsid w:val="00DF7816"/>
    <w:rsid w:val="00E0041C"/>
    <w:rsid w:val="00E011FD"/>
    <w:rsid w:val="00E02E1E"/>
    <w:rsid w:val="00E02E8A"/>
    <w:rsid w:val="00E043BA"/>
    <w:rsid w:val="00E04FAA"/>
    <w:rsid w:val="00E051AA"/>
    <w:rsid w:val="00E05446"/>
    <w:rsid w:val="00E05B50"/>
    <w:rsid w:val="00E05C44"/>
    <w:rsid w:val="00E05D84"/>
    <w:rsid w:val="00E063A3"/>
    <w:rsid w:val="00E06D32"/>
    <w:rsid w:val="00E072BD"/>
    <w:rsid w:val="00E0731E"/>
    <w:rsid w:val="00E0752A"/>
    <w:rsid w:val="00E11500"/>
    <w:rsid w:val="00E11AC6"/>
    <w:rsid w:val="00E11E19"/>
    <w:rsid w:val="00E12A3F"/>
    <w:rsid w:val="00E133A5"/>
    <w:rsid w:val="00E13834"/>
    <w:rsid w:val="00E14149"/>
    <w:rsid w:val="00E14572"/>
    <w:rsid w:val="00E145B3"/>
    <w:rsid w:val="00E149BB"/>
    <w:rsid w:val="00E14A9E"/>
    <w:rsid w:val="00E15AC9"/>
    <w:rsid w:val="00E15AD2"/>
    <w:rsid w:val="00E15AF2"/>
    <w:rsid w:val="00E15D86"/>
    <w:rsid w:val="00E169C8"/>
    <w:rsid w:val="00E174F1"/>
    <w:rsid w:val="00E178EC"/>
    <w:rsid w:val="00E17985"/>
    <w:rsid w:val="00E17E2E"/>
    <w:rsid w:val="00E20C98"/>
    <w:rsid w:val="00E21846"/>
    <w:rsid w:val="00E2288D"/>
    <w:rsid w:val="00E232A9"/>
    <w:rsid w:val="00E234D9"/>
    <w:rsid w:val="00E236C0"/>
    <w:rsid w:val="00E23C09"/>
    <w:rsid w:val="00E251C4"/>
    <w:rsid w:val="00E25427"/>
    <w:rsid w:val="00E25649"/>
    <w:rsid w:val="00E25655"/>
    <w:rsid w:val="00E27DFF"/>
    <w:rsid w:val="00E27E4D"/>
    <w:rsid w:val="00E30101"/>
    <w:rsid w:val="00E30395"/>
    <w:rsid w:val="00E30CE0"/>
    <w:rsid w:val="00E311BC"/>
    <w:rsid w:val="00E31FDA"/>
    <w:rsid w:val="00E32412"/>
    <w:rsid w:val="00E32952"/>
    <w:rsid w:val="00E33294"/>
    <w:rsid w:val="00E33714"/>
    <w:rsid w:val="00E33ADF"/>
    <w:rsid w:val="00E33C70"/>
    <w:rsid w:val="00E3463D"/>
    <w:rsid w:val="00E348A4"/>
    <w:rsid w:val="00E35B00"/>
    <w:rsid w:val="00E3622A"/>
    <w:rsid w:val="00E36503"/>
    <w:rsid w:val="00E36527"/>
    <w:rsid w:val="00E36995"/>
    <w:rsid w:val="00E3740E"/>
    <w:rsid w:val="00E375A4"/>
    <w:rsid w:val="00E37D09"/>
    <w:rsid w:val="00E401BB"/>
    <w:rsid w:val="00E4025C"/>
    <w:rsid w:val="00E41B75"/>
    <w:rsid w:val="00E41F1A"/>
    <w:rsid w:val="00E42072"/>
    <w:rsid w:val="00E42428"/>
    <w:rsid w:val="00E44CEE"/>
    <w:rsid w:val="00E45072"/>
    <w:rsid w:val="00E45276"/>
    <w:rsid w:val="00E45649"/>
    <w:rsid w:val="00E4584A"/>
    <w:rsid w:val="00E458C7"/>
    <w:rsid w:val="00E45AB3"/>
    <w:rsid w:val="00E46A90"/>
    <w:rsid w:val="00E47EDE"/>
    <w:rsid w:val="00E505B5"/>
    <w:rsid w:val="00E506F4"/>
    <w:rsid w:val="00E50935"/>
    <w:rsid w:val="00E50AC0"/>
    <w:rsid w:val="00E51A52"/>
    <w:rsid w:val="00E52731"/>
    <w:rsid w:val="00E52CC1"/>
    <w:rsid w:val="00E52D7E"/>
    <w:rsid w:val="00E53AFD"/>
    <w:rsid w:val="00E53F0A"/>
    <w:rsid w:val="00E54ACC"/>
    <w:rsid w:val="00E55848"/>
    <w:rsid w:val="00E564E6"/>
    <w:rsid w:val="00E57099"/>
    <w:rsid w:val="00E575B0"/>
    <w:rsid w:val="00E578B1"/>
    <w:rsid w:val="00E57C75"/>
    <w:rsid w:val="00E606CB"/>
    <w:rsid w:val="00E61317"/>
    <w:rsid w:val="00E617C3"/>
    <w:rsid w:val="00E61FCF"/>
    <w:rsid w:val="00E629BC"/>
    <w:rsid w:val="00E631A1"/>
    <w:rsid w:val="00E63E26"/>
    <w:rsid w:val="00E63E2B"/>
    <w:rsid w:val="00E63FC8"/>
    <w:rsid w:val="00E66A87"/>
    <w:rsid w:val="00E66DB7"/>
    <w:rsid w:val="00E66E36"/>
    <w:rsid w:val="00E66E38"/>
    <w:rsid w:val="00E67436"/>
    <w:rsid w:val="00E67C1A"/>
    <w:rsid w:val="00E7040D"/>
    <w:rsid w:val="00E709ED"/>
    <w:rsid w:val="00E70A07"/>
    <w:rsid w:val="00E713E8"/>
    <w:rsid w:val="00E7180D"/>
    <w:rsid w:val="00E720B6"/>
    <w:rsid w:val="00E72349"/>
    <w:rsid w:val="00E724D7"/>
    <w:rsid w:val="00E72642"/>
    <w:rsid w:val="00E72ADE"/>
    <w:rsid w:val="00E72D49"/>
    <w:rsid w:val="00E73232"/>
    <w:rsid w:val="00E733CF"/>
    <w:rsid w:val="00E73A75"/>
    <w:rsid w:val="00E73AE1"/>
    <w:rsid w:val="00E73CE3"/>
    <w:rsid w:val="00E73F7F"/>
    <w:rsid w:val="00E73F98"/>
    <w:rsid w:val="00E75980"/>
    <w:rsid w:val="00E75F6D"/>
    <w:rsid w:val="00E76437"/>
    <w:rsid w:val="00E76753"/>
    <w:rsid w:val="00E76A59"/>
    <w:rsid w:val="00E76EB6"/>
    <w:rsid w:val="00E779DE"/>
    <w:rsid w:val="00E77D5D"/>
    <w:rsid w:val="00E80703"/>
    <w:rsid w:val="00E80997"/>
    <w:rsid w:val="00E817A8"/>
    <w:rsid w:val="00E81874"/>
    <w:rsid w:val="00E82BE4"/>
    <w:rsid w:val="00E835E6"/>
    <w:rsid w:val="00E854C8"/>
    <w:rsid w:val="00E85CAE"/>
    <w:rsid w:val="00E8736D"/>
    <w:rsid w:val="00E87543"/>
    <w:rsid w:val="00E911B7"/>
    <w:rsid w:val="00E91248"/>
    <w:rsid w:val="00E9169E"/>
    <w:rsid w:val="00E91D9F"/>
    <w:rsid w:val="00E91F6E"/>
    <w:rsid w:val="00E92808"/>
    <w:rsid w:val="00E92ABC"/>
    <w:rsid w:val="00E92BF2"/>
    <w:rsid w:val="00E92D32"/>
    <w:rsid w:val="00E92E82"/>
    <w:rsid w:val="00E92F34"/>
    <w:rsid w:val="00E93054"/>
    <w:rsid w:val="00E936E9"/>
    <w:rsid w:val="00E93A60"/>
    <w:rsid w:val="00E9429C"/>
    <w:rsid w:val="00E951BC"/>
    <w:rsid w:val="00E961BD"/>
    <w:rsid w:val="00E9621A"/>
    <w:rsid w:val="00E9666A"/>
    <w:rsid w:val="00E96D7E"/>
    <w:rsid w:val="00E972DC"/>
    <w:rsid w:val="00E978FD"/>
    <w:rsid w:val="00E97F6D"/>
    <w:rsid w:val="00EA0DE7"/>
    <w:rsid w:val="00EA12D6"/>
    <w:rsid w:val="00EA2FC3"/>
    <w:rsid w:val="00EA3F66"/>
    <w:rsid w:val="00EA47F9"/>
    <w:rsid w:val="00EA4D4D"/>
    <w:rsid w:val="00EA501F"/>
    <w:rsid w:val="00EA592D"/>
    <w:rsid w:val="00EA5EC9"/>
    <w:rsid w:val="00EA620F"/>
    <w:rsid w:val="00EA65A8"/>
    <w:rsid w:val="00EA6A02"/>
    <w:rsid w:val="00EA709E"/>
    <w:rsid w:val="00EA76CF"/>
    <w:rsid w:val="00EA7734"/>
    <w:rsid w:val="00EA79D3"/>
    <w:rsid w:val="00EA7AF1"/>
    <w:rsid w:val="00EA7CDF"/>
    <w:rsid w:val="00EA7FBB"/>
    <w:rsid w:val="00EB02C3"/>
    <w:rsid w:val="00EB0310"/>
    <w:rsid w:val="00EB112E"/>
    <w:rsid w:val="00EB25B9"/>
    <w:rsid w:val="00EB367E"/>
    <w:rsid w:val="00EB3EB1"/>
    <w:rsid w:val="00EB40A6"/>
    <w:rsid w:val="00EB4583"/>
    <w:rsid w:val="00EB4F12"/>
    <w:rsid w:val="00EB5B90"/>
    <w:rsid w:val="00EB5CEC"/>
    <w:rsid w:val="00EB66EF"/>
    <w:rsid w:val="00EB70B9"/>
    <w:rsid w:val="00EC1DDC"/>
    <w:rsid w:val="00EC2030"/>
    <w:rsid w:val="00EC213A"/>
    <w:rsid w:val="00EC2254"/>
    <w:rsid w:val="00EC227C"/>
    <w:rsid w:val="00EC2A7B"/>
    <w:rsid w:val="00EC2FF2"/>
    <w:rsid w:val="00EC4254"/>
    <w:rsid w:val="00EC479C"/>
    <w:rsid w:val="00EC53C2"/>
    <w:rsid w:val="00EC567D"/>
    <w:rsid w:val="00EC62F2"/>
    <w:rsid w:val="00ED064C"/>
    <w:rsid w:val="00ED0D19"/>
    <w:rsid w:val="00ED0E87"/>
    <w:rsid w:val="00ED10D0"/>
    <w:rsid w:val="00ED1700"/>
    <w:rsid w:val="00ED1A26"/>
    <w:rsid w:val="00ED1E55"/>
    <w:rsid w:val="00ED1F59"/>
    <w:rsid w:val="00ED231E"/>
    <w:rsid w:val="00ED29A9"/>
    <w:rsid w:val="00ED2CD7"/>
    <w:rsid w:val="00ED2DE6"/>
    <w:rsid w:val="00ED2E8F"/>
    <w:rsid w:val="00ED349B"/>
    <w:rsid w:val="00ED3821"/>
    <w:rsid w:val="00ED3E87"/>
    <w:rsid w:val="00ED3F68"/>
    <w:rsid w:val="00ED69FB"/>
    <w:rsid w:val="00ED7EB8"/>
    <w:rsid w:val="00EE0911"/>
    <w:rsid w:val="00EE0C85"/>
    <w:rsid w:val="00EE209E"/>
    <w:rsid w:val="00EE29BA"/>
    <w:rsid w:val="00EE2B6E"/>
    <w:rsid w:val="00EE3AE9"/>
    <w:rsid w:val="00EE3DF1"/>
    <w:rsid w:val="00EE404B"/>
    <w:rsid w:val="00EE42F5"/>
    <w:rsid w:val="00EE4512"/>
    <w:rsid w:val="00EE461B"/>
    <w:rsid w:val="00EE56C3"/>
    <w:rsid w:val="00EE5B14"/>
    <w:rsid w:val="00EE5C3D"/>
    <w:rsid w:val="00EE5FAF"/>
    <w:rsid w:val="00EE69F4"/>
    <w:rsid w:val="00EE6C23"/>
    <w:rsid w:val="00EE738E"/>
    <w:rsid w:val="00EF050E"/>
    <w:rsid w:val="00EF0D4A"/>
    <w:rsid w:val="00EF0FAD"/>
    <w:rsid w:val="00EF1841"/>
    <w:rsid w:val="00EF253E"/>
    <w:rsid w:val="00EF25D2"/>
    <w:rsid w:val="00EF2828"/>
    <w:rsid w:val="00EF2CFE"/>
    <w:rsid w:val="00EF39B3"/>
    <w:rsid w:val="00EF4157"/>
    <w:rsid w:val="00EF467C"/>
    <w:rsid w:val="00EF4901"/>
    <w:rsid w:val="00EF4D3A"/>
    <w:rsid w:val="00EF5205"/>
    <w:rsid w:val="00EF5498"/>
    <w:rsid w:val="00EF5687"/>
    <w:rsid w:val="00EF5FCF"/>
    <w:rsid w:val="00EF6BD8"/>
    <w:rsid w:val="00EF6CE5"/>
    <w:rsid w:val="00EF7CC4"/>
    <w:rsid w:val="00F007E6"/>
    <w:rsid w:val="00F0116E"/>
    <w:rsid w:val="00F012F6"/>
    <w:rsid w:val="00F0132E"/>
    <w:rsid w:val="00F01BB5"/>
    <w:rsid w:val="00F01E37"/>
    <w:rsid w:val="00F023A7"/>
    <w:rsid w:val="00F02690"/>
    <w:rsid w:val="00F0386B"/>
    <w:rsid w:val="00F04113"/>
    <w:rsid w:val="00F04DB2"/>
    <w:rsid w:val="00F054E2"/>
    <w:rsid w:val="00F056A3"/>
    <w:rsid w:val="00F062F3"/>
    <w:rsid w:val="00F064BE"/>
    <w:rsid w:val="00F06CB4"/>
    <w:rsid w:val="00F070F8"/>
    <w:rsid w:val="00F07298"/>
    <w:rsid w:val="00F073BC"/>
    <w:rsid w:val="00F10D85"/>
    <w:rsid w:val="00F111C0"/>
    <w:rsid w:val="00F11691"/>
    <w:rsid w:val="00F121AB"/>
    <w:rsid w:val="00F127F3"/>
    <w:rsid w:val="00F12F9E"/>
    <w:rsid w:val="00F130AC"/>
    <w:rsid w:val="00F13AAB"/>
    <w:rsid w:val="00F13F08"/>
    <w:rsid w:val="00F1406E"/>
    <w:rsid w:val="00F1433C"/>
    <w:rsid w:val="00F14B10"/>
    <w:rsid w:val="00F157C0"/>
    <w:rsid w:val="00F15E3E"/>
    <w:rsid w:val="00F164AF"/>
    <w:rsid w:val="00F1747C"/>
    <w:rsid w:val="00F17AE8"/>
    <w:rsid w:val="00F20349"/>
    <w:rsid w:val="00F20B5B"/>
    <w:rsid w:val="00F2169C"/>
    <w:rsid w:val="00F216F7"/>
    <w:rsid w:val="00F22676"/>
    <w:rsid w:val="00F22883"/>
    <w:rsid w:val="00F2336A"/>
    <w:rsid w:val="00F2358A"/>
    <w:rsid w:val="00F23E3C"/>
    <w:rsid w:val="00F241EC"/>
    <w:rsid w:val="00F24A30"/>
    <w:rsid w:val="00F24AF0"/>
    <w:rsid w:val="00F254A6"/>
    <w:rsid w:val="00F26566"/>
    <w:rsid w:val="00F26D71"/>
    <w:rsid w:val="00F26F88"/>
    <w:rsid w:val="00F27968"/>
    <w:rsid w:val="00F27D01"/>
    <w:rsid w:val="00F27D9D"/>
    <w:rsid w:val="00F27E2D"/>
    <w:rsid w:val="00F305DC"/>
    <w:rsid w:val="00F31645"/>
    <w:rsid w:val="00F31730"/>
    <w:rsid w:val="00F317C5"/>
    <w:rsid w:val="00F32030"/>
    <w:rsid w:val="00F32370"/>
    <w:rsid w:val="00F32926"/>
    <w:rsid w:val="00F3297A"/>
    <w:rsid w:val="00F3297C"/>
    <w:rsid w:val="00F32F79"/>
    <w:rsid w:val="00F3360B"/>
    <w:rsid w:val="00F33B41"/>
    <w:rsid w:val="00F34BFE"/>
    <w:rsid w:val="00F34F26"/>
    <w:rsid w:val="00F34FD7"/>
    <w:rsid w:val="00F3623D"/>
    <w:rsid w:val="00F365E1"/>
    <w:rsid w:val="00F367A0"/>
    <w:rsid w:val="00F36C2B"/>
    <w:rsid w:val="00F36E54"/>
    <w:rsid w:val="00F40132"/>
    <w:rsid w:val="00F40173"/>
    <w:rsid w:val="00F402B6"/>
    <w:rsid w:val="00F41436"/>
    <w:rsid w:val="00F41C6D"/>
    <w:rsid w:val="00F41D40"/>
    <w:rsid w:val="00F4232E"/>
    <w:rsid w:val="00F42366"/>
    <w:rsid w:val="00F4257D"/>
    <w:rsid w:val="00F428C4"/>
    <w:rsid w:val="00F42FDB"/>
    <w:rsid w:val="00F435D2"/>
    <w:rsid w:val="00F439F2"/>
    <w:rsid w:val="00F443E0"/>
    <w:rsid w:val="00F4497B"/>
    <w:rsid w:val="00F44EDA"/>
    <w:rsid w:val="00F44F14"/>
    <w:rsid w:val="00F452E1"/>
    <w:rsid w:val="00F455E1"/>
    <w:rsid w:val="00F457F6"/>
    <w:rsid w:val="00F45D5C"/>
    <w:rsid w:val="00F46A2B"/>
    <w:rsid w:val="00F46B71"/>
    <w:rsid w:val="00F46F64"/>
    <w:rsid w:val="00F476AB"/>
    <w:rsid w:val="00F47785"/>
    <w:rsid w:val="00F47CAE"/>
    <w:rsid w:val="00F47CB7"/>
    <w:rsid w:val="00F47F63"/>
    <w:rsid w:val="00F47FA7"/>
    <w:rsid w:val="00F50592"/>
    <w:rsid w:val="00F50AD1"/>
    <w:rsid w:val="00F50F34"/>
    <w:rsid w:val="00F51B0B"/>
    <w:rsid w:val="00F52C13"/>
    <w:rsid w:val="00F52E49"/>
    <w:rsid w:val="00F52EA0"/>
    <w:rsid w:val="00F5358A"/>
    <w:rsid w:val="00F54284"/>
    <w:rsid w:val="00F54703"/>
    <w:rsid w:val="00F568E8"/>
    <w:rsid w:val="00F56939"/>
    <w:rsid w:val="00F56954"/>
    <w:rsid w:val="00F56B52"/>
    <w:rsid w:val="00F56D5A"/>
    <w:rsid w:val="00F57F34"/>
    <w:rsid w:val="00F606D0"/>
    <w:rsid w:val="00F606F9"/>
    <w:rsid w:val="00F60E4F"/>
    <w:rsid w:val="00F60FD2"/>
    <w:rsid w:val="00F6208D"/>
    <w:rsid w:val="00F6354F"/>
    <w:rsid w:val="00F64E9F"/>
    <w:rsid w:val="00F65059"/>
    <w:rsid w:val="00F6520B"/>
    <w:rsid w:val="00F65264"/>
    <w:rsid w:val="00F65C89"/>
    <w:rsid w:val="00F66D79"/>
    <w:rsid w:val="00F676B5"/>
    <w:rsid w:val="00F6772C"/>
    <w:rsid w:val="00F70C09"/>
    <w:rsid w:val="00F70E6C"/>
    <w:rsid w:val="00F71484"/>
    <w:rsid w:val="00F71635"/>
    <w:rsid w:val="00F71A3F"/>
    <w:rsid w:val="00F72CAC"/>
    <w:rsid w:val="00F72CEB"/>
    <w:rsid w:val="00F737B9"/>
    <w:rsid w:val="00F73B87"/>
    <w:rsid w:val="00F73D10"/>
    <w:rsid w:val="00F74185"/>
    <w:rsid w:val="00F7429A"/>
    <w:rsid w:val="00F74653"/>
    <w:rsid w:val="00F747F4"/>
    <w:rsid w:val="00F74A02"/>
    <w:rsid w:val="00F752B4"/>
    <w:rsid w:val="00F7739C"/>
    <w:rsid w:val="00F77AC4"/>
    <w:rsid w:val="00F80703"/>
    <w:rsid w:val="00F816BD"/>
    <w:rsid w:val="00F81890"/>
    <w:rsid w:val="00F82996"/>
    <w:rsid w:val="00F82E2C"/>
    <w:rsid w:val="00F830C8"/>
    <w:rsid w:val="00F8319B"/>
    <w:rsid w:val="00F83592"/>
    <w:rsid w:val="00F84DF2"/>
    <w:rsid w:val="00F85121"/>
    <w:rsid w:val="00F851F0"/>
    <w:rsid w:val="00F856CD"/>
    <w:rsid w:val="00F863D8"/>
    <w:rsid w:val="00F86CEE"/>
    <w:rsid w:val="00F87080"/>
    <w:rsid w:val="00F904DC"/>
    <w:rsid w:val="00F909D0"/>
    <w:rsid w:val="00F915A1"/>
    <w:rsid w:val="00F91946"/>
    <w:rsid w:val="00F928EF"/>
    <w:rsid w:val="00F92CE1"/>
    <w:rsid w:val="00F9377D"/>
    <w:rsid w:val="00F9402B"/>
    <w:rsid w:val="00F942B6"/>
    <w:rsid w:val="00F942F9"/>
    <w:rsid w:val="00F94668"/>
    <w:rsid w:val="00F946DD"/>
    <w:rsid w:val="00F94E12"/>
    <w:rsid w:val="00F94F72"/>
    <w:rsid w:val="00F9503E"/>
    <w:rsid w:val="00F95FB6"/>
    <w:rsid w:val="00F95FEB"/>
    <w:rsid w:val="00F9642B"/>
    <w:rsid w:val="00F96897"/>
    <w:rsid w:val="00F9708E"/>
    <w:rsid w:val="00F9714A"/>
    <w:rsid w:val="00F97914"/>
    <w:rsid w:val="00F97973"/>
    <w:rsid w:val="00FA00EE"/>
    <w:rsid w:val="00FA0304"/>
    <w:rsid w:val="00FA05BA"/>
    <w:rsid w:val="00FA0B42"/>
    <w:rsid w:val="00FA1370"/>
    <w:rsid w:val="00FA17F0"/>
    <w:rsid w:val="00FA1B02"/>
    <w:rsid w:val="00FA1E95"/>
    <w:rsid w:val="00FA2840"/>
    <w:rsid w:val="00FA2F3D"/>
    <w:rsid w:val="00FA3063"/>
    <w:rsid w:val="00FA41EF"/>
    <w:rsid w:val="00FA5848"/>
    <w:rsid w:val="00FA606E"/>
    <w:rsid w:val="00FA6888"/>
    <w:rsid w:val="00FA6B49"/>
    <w:rsid w:val="00FA7FF8"/>
    <w:rsid w:val="00FB01E0"/>
    <w:rsid w:val="00FB0763"/>
    <w:rsid w:val="00FB12F8"/>
    <w:rsid w:val="00FB266F"/>
    <w:rsid w:val="00FB2CFB"/>
    <w:rsid w:val="00FB2D7C"/>
    <w:rsid w:val="00FB3390"/>
    <w:rsid w:val="00FB3735"/>
    <w:rsid w:val="00FB3B3D"/>
    <w:rsid w:val="00FB48EC"/>
    <w:rsid w:val="00FB4E65"/>
    <w:rsid w:val="00FB5324"/>
    <w:rsid w:val="00FB651D"/>
    <w:rsid w:val="00FB65EF"/>
    <w:rsid w:val="00FB69D8"/>
    <w:rsid w:val="00FB7020"/>
    <w:rsid w:val="00FB733B"/>
    <w:rsid w:val="00FB7403"/>
    <w:rsid w:val="00FB7DB1"/>
    <w:rsid w:val="00FB7F42"/>
    <w:rsid w:val="00FC1A77"/>
    <w:rsid w:val="00FC1C32"/>
    <w:rsid w:val="00FC2555"/>
    <w:rsid w:val="00FC2E40"/>
    <w:rsid w:val="00FC2EA6"/>
    <w:rsid w:val="00FC4686"/>
    <w:rsid w:val="00FC61F6"/>
    <w:rsid w:val="00FC65AE"/>
    <w:rsid w:val="00FC6D72"/>
    <w:rsid w:val="00FC7DA9"/>
    <w:rsid w:val="00FC7E10"/>
    <w:rsid w:val="00FD037A"/>
    <w:rsid w:val="00FD1A0E"/>
    <w:rsid w:val="00FD1A8C"/>
    <w:rsid w:val="00FD262C"/>
    <w:rsid w:val="00FD34FC"/>
    <w:rsid w:val="00FD3B31"/>
    <w:rsid w:val="00FD3BEA"/>
    <w:rsid w:val="00FD48E9"/>
    <w:rsid w:val="00FD5189"/>
    <w:rsid w:val="00FD5554"/>
    <w:rsid w:val="00FD581B"/>
    <w:rsid w:val="00FD5EE1"/>
    <w:rsid w:val="00FD65C0"/>
    <w:rsid w:val="00FD677E"/>
    <w:rsid w:val="00FD6C91"/>
    <w:rsid w:val="00FD6E52"/>
    <w:rsid w:val="00FD7489"/>
    <w:rsid w:val="00FE0089"/>
    <w:rsid w:val="00FE00D5"/>
    <w:rsid w:val="00FE072D"/>
    <w:rsid w:val="00FE08A1"/>
    <w:rsid w:val="00FE1A46"/>
    <w:rsid w:val="00FE25AB"/>
    <w:rsid w:val="00FE39BC"/>
    <w:rsid w:val="00FE42D2"/>
    <w:rsid w:val="00FE435B"/>
    <w:rsid w:val="00FE4404"/>
    <w:rsid w:val="00FE48EE"/>
    <w:rsid w:val="00FE5273"/>
    <w:rsid w:val="00FE5B02"/>
    <w:rsid w:val="00FE60E7"/>
    <w:rsid w:val="00FE7633"/>
    <w:rsid w:val="00FF003D"/>
    <w:rsid w:val="00FF0327"/>
    <w:rsid w:val="00FF09A7"/>
    <w:rsid w:val="00FF0A1C"/>
    <w:rsid w:val="00FF2255"/>
    <w:rsid w:val="00FF259A"/>
    <w:rsid w:val="00FF306C"/>
    <w:rsid w:val="00FF3CC7"/>
    <w:rsid w:val="00FF4642"/>
    <w:rsid w:val="00FF4C74"/>
    <w:rsid w:val="00FF503E"/>
    <w:rsid w:val="00FF53F7"/>
    <w:rsid w:val="00FF5941"/>
    <w:rsid w:val="00FF63C5"/>
    <w:rsid w:val="00FF689E"/>
    <w:rsid w:val="00FF7401"/>
    <w:rsid w:val="00FF791D"/>
    <w:rsid w:val="00FF7FAD"/>
    <w:rsid w:val="014F7031"/>
    <w:rsid w:val="0173D71C"/>
    <w:rsid w:val="018A04CE"/>
    <w:rsid w:val="0208C383"/>
    <w:rsid w:val="02447CF6"/>
    <w:rsid w:val="02B341A3"/>
    <w:rsid w:val="02C163AD"/>
    <w:rsid w:val="030D294F"/>
    <w:rsid w:val="037154FC"/>
    <w:rsid w:val="0383C2E0"/>
    <w:rsid w:val="04D0A998"/>
    <w:rsid w:val="05475CEB"/>
    <w:rsid w:val="05576C2B"/>
    <w:rsid w:val="06812715"/>
    <w:rsid w:val="07235B31"/>
    <w:rsid w:val="078516F5"/>
    <w:rsid w:val="07EA1F37"/>
    <w:rsid w:val="0852234C"/>
    <w:rsid w:val="09B1006F"/>
    <w:rsid w:val="09F0E905"/>
    <w:rsid w:val="0A262D21"/>
    <w:rsid w:val="0B69FABC"/>
    <w:rsid w:val="0BC08AAE"/>
    <w:rsid w:val="0C44FA3F"/>
    <w:rsid w:val="0C95ECDF"/>
    <w:rsid w:val="0D870644"/>
    <w:rsid w:val="0E0E8FC7"/>
    <w:rsid w:val="0E6FFD69"/>
    <w:rsid w:val="0F5EEB65"/>
    <w:rsid w:val="10315074"/>
    <w:rsid w:val="10C5BFAB"/>
    <w:rsid w:val="1310C0B7"/>
    <w:rsid w:val="137EA5D5"/>
    <w:rsid w:val="13CEA0A0"/>
    <w:rsid w:val="141C1990"/>
    <w:rsid w:val="14659CD3"/>
    <w:rsid w:val="1562ED3A"/>
    <w:rsid w:val="1660CA25"/>
    <w:rsid w:val="175E511E"/>
    <w:rsid w:val="18056368"/>
    <w:rsid w:val="181A406C"/>
    <w:rsid w:val="18AAAE4F"/>
    <w:rsid w:val="19412E1E"/>
    <w:rsid w:val="1A4554D8"/>
    <w:rsid w:val="1B70D155"/>
    <w:rsid w:val="1C2FEBEE"/>
    <w:rsid w:val="1D00F037"/>
    <w:rsid w:val="1D69308D"/>
    <w:rsid w:val="202E0D15"/>
    <w:rsid w:val="2047091F"/>
    <w:rsid w:val="222085F1"/>
    <w:rsid w:val="223873CE"/>
    <w:rsid w:val="23A0A4BA"/>
    <w:rsid w:val="243793CD"/>
    <w:rsid w:val="247D5FC7"/>
    <w:rsid w:val="24BC45C3"/>
    <w:rsid w:val="252B8245"/>
    <w:rsid w:val="254EC983"/>
    <w:rsid w:val="25808C91"/>
    <w:rsid w:val="259208EE"/>
    <w:rsid w:val="26171688"/>
    <w:rsid w:val="275467B2"/>
    <w:rsid w:val="279E033B"/>
    <w:rsid w:val="27E733CF"/>
    <w:rsid w:val="28D61397"/>
    <w:rsid w:val="29AEA12F"/>
    <w:rsid w:val="2A1E42E3"/>
    <w:rsid w:val="2A48B0AF"/>
    <w:rsid w:val="2A97610C"/>
    <w:rsid w:val="2B44602D"/>
    <w:rsid w:val="2B713159"/>
    <w:rsid w:val="2B900602"/>
    <w:rsid w:val="2B93794E"/>
    <w:rsid w:val="2C101239"/>
    <w:rsid w:val="2C2A0FA4"/>
    <w:rsid w:val="2C43EAF7"/>
    <w:rsid w:val="2CC27C20"/>
    <w:rsid w:val="2CF316D0"/>
    <w:rsid w:val="2D2B2245"/>
    <w:rsid w:val="2DA711AA"/>
    <w:rsid w:val="2E0EE58F"/>
    <w:rsid w:val="306DB5BA"/>
    <w:rsid w:val="30B3F624"/>
    <w:rsid w:val="30F09927"/>
    <w:rsid w:val="3130AFFF"/>
    <w:rsid w:val="31988E68"/>
    <w:rsid w:val="319A7954"/>
    <w:rsid w:val="32184BC7"/>
    <w:rsid w:val="33339562"/>
    <w:rsid w:val="345DC8C0"/>
    <w:rsid w:val="346F7A8F"/>
    <w:rsid w:val="35014922"/>
    <w:rsid w:val="3518D321"/>
    <w:rsid w:val="367D9832"/>
    <w:rsid w:val="36B31437"/>
    <w:rsid w:val="37CD8650"/>
    <w:rsid w:val="38BA3A00"/>
    <w:rsid w:val="39609DA9"/>
    <w:rsid w:val="3963D2AF"/>
    <w:rsid w:val="3981AFAD"/>
    <w:rsid w:val="3987884F"/>
    <w:rsid w:val="39D5BD3B"/>
    <w:rsid w:val="3A4172A4"/>
    <w:rsid w:val="3B031A6B"/>
    <w:rsid w:val="3B48BDFF"/>
    <w:rsid w:val="3C6FC886"/>
    <w:rsid w:val="3C799892"/>
    <w:rsid w:val="3CEE8B42"/>
    <w:rsid w:val="3E118D1E"/>
    <w:rsid w:val="3E8068C2"/>
    <w:rsid w:val="40229EF9"/>
    <w:rsid w:val="403A5469"/>
    <w:rsid w:val="40B8BD59"/>
    <w:rsid w:val="413186FB"/>
    <w:rsid w:val="4159C948"/>
    <w:rsid w:val="41F8B0A3"/>
    <w:rsid w:val="42193FF2"/>
    <w:rsid w:val="4345C72F"/>
    <w:rsid w:val="437076C4"/>
    <w:rsid w:val="4386D202"/>
    <w:rsid w:val="43943808"/>
    <w:rsid w:val="440F000C"/>
    <w:rsid w:val="44B428B4"/>
    <w:rsid w:val="44BFB76C"/>
    <w:rsid w:val="44E68F35"/>
    <w:rsid w:val="4531E4FC"/>
    <w:rsid w:val="45E1324D"/>
    <w:rsid w:val="46161C5A"/>
    <w:rsid w:val="4773016C"/>
    <w:rsid w:val="47913D75"/>
    <w:rsid w:val="47CAC888"/>
    <w:rsid w:val="47D36289"/>
    <w:rsid w:val="48162117"/>
    <w:rsid w:val="483A2BEE"/>
    <w:rsid w:val="49422840"/>
    <w:rsid w:val="496DD6B1"/>
    <w:rsid w:val="4B262C07"/>
    <w:rsid w:val="4B5F4B2C"/>
    <w:rsid w:val="4BC084B0"/>
    <w:rsid w:val="4C3580EF"/>
    <w:rsid w:val="4C54DE2C"/>
    <w:rsid w:val="4E7A0D46"/>
    <w:rsid w:val="4E987FE1"/>
    <w:rsid w:val="4EA29C64"/>
    <w:rsid w:val="4EAC7668"/>
    <w:rsid w:val="4FE0EE26"/>
    <w:rsid w:val="4FF934EF"/>
    <w:rsid w:val="507D057B"/>
    <w:rsid w:val="51B3D227"/>
    <w:rsid w:val="51EBDC77"/>
    <w:rsid w:val="5278E1D3"/>
    <w:rsid w:val="528FC27B"/>
    <w:rsid w:val="53037D54"/>
    <w:rsid w:val="531E384D"/>
    <w:rsid w:val="5330A214"/>
    <w:rsid w:val="53522DF7"/>
    <w:rsid w:val="53677EDF"/>
    <w:rsid w:val="53F5C725"/>
    <w:rsid w:val="54F595A6"/>
    <w:rsid w:val="56409BAE"/>
    <w:rsid w:val="56862CFC"/>
    <w:rsid w:val="573640B4"/>
    <w:rsid w:val="58040E4E"/>
    <w:rsid w:val="58215218"/>
    <w:rsid w:val="584E87BE"/>
    <w:rsid w:val="5860A309"/>
    <w:rsid w:val="58835620"/>
    <w:rsid w:val="597360E8"/>
    <w:rsid w:val="598668E8"/>
    <w:rsid w:val="5ADAFFA4"/>
    <w:rsid w:val="5BC943D7"/>
    <w:rsid w:val="5BFA90FC"/>
    <w:rsid w:val="5D24E4C1"/>
    <w:rsid w:val="5D381875"/>
    <w:rsid w:val="5DAB11DE"/>
    <w:rsid w:val="5DDBF63F"/>
    <w:rsid w:val="5E780A3E"/>
    <w:rsid w:val="5EF286BE"/>
    <w:rsid w:val="5F028E5B"/>
    <w:rsid w:val="5F33C972"/>
    <w:rsid w:val="5F416113"/>
    <w:rsid w:val="6113F52D"/>
    <w:rsid w:val="61258EFC"/>
    <w:rsid w:val="6138ECD2"/>
    <w:rsid w:val="6167B2E8"/>
    <w:rsid w:val="61BE9CE9"/>
    <w:rsid w:val="627E5F70"/>
    <w:rsid w:val="6288E407"/>
    <w:rsid w:val="63E4C904"/>
    <w:rsid w:val="64752EDA"/>
    <w:rsid w:val="649FF8A1"/>
    <w:rsid w:val="64C90805"/>
    <w:rsid w:val="653B093F"/>
    <w:rsid w:val="66D62869"/>
    <w:rsid w:val="6712A306"/>
    <w:rsid w:val="67205883"/>
    <w:rsid w:val="677DAB28"/>
    <w:rsid w:val="67ABA1D1"/>
    <w:rsid w:val="6838457E"/>
    <w:rsid w:val="6863FEE0"/>
    <w:rsid w:val="6A840540"/>
    <w:rsid w:val="6B573564"/>
    <w:rsid w:val="6C95212D"/>
    <w:rsid w:val="6CC88A37"/>
    <w:rsid w:val="6E031B94"/>
    <w:rsid w:val="6EF61AB9"/>
    <w:rsid w:val="706B6DE3"/>
    <w:rsid w:val="715EF86C"/>
    <w:rsid w:val="719C723C"/>
    <w:rsid w:val="735951A9"/>
    <w:rsid w:val="7359DFEC"/>
    <w:rsid w:val="74C56E2B"/>
    <w:rsid w:val="76656D3D"/>
    <w:rsid w:val="768AA112"/>
    <w:rsid w:val="7693F9F6"/>
    <w:rsid w:val="769A6DA4"/>
    <w:rsid w:val="77892A78"/>
    <w:rsid w:val="77F30F6A"/>
    <w:rsid w:val="78B5026F"/>
    <w:rsid w:val="78BB985C"/>
    <w:rsid w:val="796EEF3B"/>
    <w:rsid w:val="79A83812"/>
    <w:rsid w:val="7A0618FA"/>
    <w:rsid w:val="7A24C987"/>
    <w:rsid w:val="7A92F7A1"/>
    <w:rsid w:val="7AA26C10"/>
    <w:rsid w:val="7BBD7574"/>
    <w:rsid w:val="7C0EEC75"/>
    <w:rsid w:val="7CC22B6A"/>
    <w:rsid w:val="7CC24529"/>
    <w:rsid w:val="7D6E05AA"/>
    <w:rsid w:val="7D98E3B0"/>
    <w:rsid w:val="7DB79AB8"/>
    <w:rsid w:val="7E8BB060"/>
    <w:rsid w:val="7E9F787B"/>
    <w:rsid w:val="7ED71224"/>
    <w:rsid w:val="7FD56C6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FE54E"/>
  <w15:docId w15:val="{2BE0EAC3-8295-4742-A39A-EBC19269A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C3B"/>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00538F"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D36C3B"/>
    <w:pPr>
      <w:ind w:left="720"/>
      <w:contextualSpacing/>
    </w:pPr>
  </w:style>
  <w:style w:type="character" w:customStyle="1" w:styleId="UnresolvedMention1">
    <w:name w:val="Unresolved Mention1"/>
    <w:basedOn w:val="DefaultParagraphFont"/>
    <w:uiPriority w:val="99"/>
    <w:semiHidden/>
    <w:unhideWhenUsed/>
    <w:rsid w:val="00126E0D"/>
    <w:rPr>
      <w:color w:val="605E5C"/>
      <w:shd w:val="clear" w:color="auto" w:fill="E1DFDD"/>
    </w:rPr>
  </w:style>
  <w:style w:type="paragraph" w:styleId="TOC1">
    <w:name w:val="toc 1"/>
    <w:basedOn w:val="Normal"/>
    <w:next w:val="Normal"/>
    <w:autoRedefine/>
    <w:uiPriority w:val="39"/>
    <w:unhideWhenUsed/>
    <w:rsid w:val="004930FC"/>
    <w:pPr>
      <w:spacing w:after="100"/>
    </w:pPr>
  </w:style>
  <w:style w:type="paragraph" w:styleId="TOC2">
    <w:name w:val="toc 2"/>
    <w:basedOn w:val="Normal"/>
    <w:next w:val="Normal"/>
    <w:autoRedefine/>
    <w:uiPriority w:val="39"/>
    <w:unhideWhenUsed/>
    <w:rsid w:val="004930FC"/>
    <w:pPr>
      <w:spacing w:after="100"/>
      <w:ind w:left="220"/>
    </w:pPr>
  </w:style>
  <w:style w:type="paragraph" w:styleId="TOC3">
    <w:name w:val="toc 3"/>
    <w:basedOn w:val="Normal"/>
    <w:next w:val="Normal"/>
    <w:autoRedefine/>
    <w:uiPriority w:val="39"/>
    <w:unhideWhenUsed/>
    <w:rsid w:val="004930FC"/>
    <w:pPr>
      <w:spacing w:after="100"/>
      <w:ind w:left="440"/>
    </w:pPr>
  </w:style>
  <w:style w:type="paragraph" w:styleId="NoSpacing">
    <w:name w:val="No Spacing"/>
    <w:uiPriority w:val="1"/>
    <w:qFormat/>
    <w:rsid w:val="00BC77D7"/>
    <w:pPr>
      <w:spacing w:after="0" w:line="240" w:lineRule="auto"/>
    </w:pPr>
  </w:style>
  <w:style w:type="table" w:styleId="TableGrid">
    <w:name w:val="Table Grid"/>
    <w:basedOn w:val="TableNormal"/>
    <w:uiPriority w:val="59"/>
    <w:rsid w:val="00BC77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2">
    <w:name w:val="Unresolved Mention2"/>
    <w:basedOn w:val="DefaultParagraphFont"/>
    <w:uiPriority w:val="99"/>
    <w:semiHidden/>
    <w:unhideWhenUsed/>
    <w:rsid w:val="00E46A90"/>
    <w:rPr>
      <w:color w:val="605E5C"/>
      <w:shd w:val="clear" w:color="auto" w:fill="E1DFDD"/>
    </w:rPr>
  </w:style>
  <w:style w:type="character" w:customStyle="1" w:styleId="author">
    <w:name w:val="author"/>
    <w:basedOn w:val="DefaultParagraphFont"/>
    <w:rsid w:val="00A52809"/>
  </w:style>
  <w:style w:type="character" w:customStyle="1" w:styleId="label">
    <w:name w:val="label"/>
    <w:basedOn w:val="DefaultParagraphFont"/>
    <w:rsid w:val="00A52809"/>
  </w:style>
  <w:style w:type="character" w:customStyle="1" w:styleId="Date1">
    <w:name w:val="Date1"/>
    <w:basedOn w:val="DefaultParagraphFont"/>
    <w:rsid w:val="00B44F30"/>
  </w:style>
  <w:style w:type="paragraph" w:styleId="TableofFigures">
    <w:name w:val="table of figures"/>
    <w:basedOn w:val="Normal"/>
    <w:next w:val="Normal"/>
    <w:uiPriority w:val="99"/>
    <w:unhideWhenUsed/>
    <w:rsid w:val="00B81687"/>
    <w:pPr>
      <w:spacing w:after="0"/>
    </w:pPr>
  </w:style>
  <w:style w:type="character" w:styleId="SubtleEmphasis">
    <w:name w:val="Subtle Emphasis"/>
    <w:basedOn w:val="DefaultParagraphFont"/>
    <w:uiPriority w:val="19"/>
    <w:qFormat/>
    <w:rsid w:val="0096610B"/>
    <w:rPr>
      <w:i/>
      <w:iCs/>
      <w:color w:val="404040" w:themeColor="text1" w:themeTint="BF"/>
    </w:rPr>
  </w:style>
  <w:style w:type="character" w:styleId="Emphasis">
    <w:name w:val="Emphasis"/>
    <w:basedOn w:val="DefaultParagraphFont"/>
    <w:uiPriority w:val="20"/>
    <w:qFormat/>
    <w:rsid w:val="0096610B"/>
    <w:rPr>
      <w:i/>
      <w:iCs/>
    </w:rPr>
  </w:style>
  <w:style w:type="character" w:customStyle="1" w:styleId="UnresolvedMention3">
    <w:name w:val="Unresolved Mention3"/>
    <w:basedOn w:val="DefaultParagraphFont"/>
    <w:uiPriority w:val="99"/>
    <w:semiHidden/>
    <w:unhideWhenUsed/>
    <w:rsid w:val="005911D2"/>
    <w:rPr>
      <w:color w:val="605E5C"/>
      <w:shd w:val="clear" w:color="auto" w:fill="E1DFDD"/>
    </w:rPr>
  </w:style>
  <w:style w:type="character" w:styleId="UnresolvedMention">
    <w:name w:val="Unresolved Mention"/>
    <w:basedOn w:val="DefaultParagraphFont"/>
    <w:uiPriority w:val="99"/>
    <w:semiHidden/>
    <w:unhideWhenUsed/>
    <w:rsid w:val="009E5C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8407">
      <w:bodyDiv w:val="1"/>
      <w:marLeft w:val="0"/>
      <w:marRight w:val="0"/>
      <w:marTop w:val="0"/>
      <w:marBottom w:val="0"/>
      <w:divBdr>
        <w:top w:val="none" w:sz="0" w:space="0" w:color="auto"/>
        <w:left w:val="none" w:sz="0" w:space="0" w:color="auto"/>
        <w:bottom w:val="none" w:sz="0" w:space="0" w:color="auto"/>
        <w:right w:val="none" w:sz="0" w:space="0" w:color="auto"/>
      </w:divBdr>
    </w:div>
    <w:div w:id="1210066892">
      <w:bodyDiv w:val="1"/>
      <w:marLeft w:val="0"/>
      <w:marRight w:val="0"/>
      <w:marTop w:val="0"/>
      <w:marBottom w:val="0"/>
      <w:divBdr>
        <w:top w:val="none" w:sz="0" w:space="0" w:color="auto"/>
        <w:left w:val="none" w:sz="0" w:space="0" w:color="auto"/>
        <w:bottom w:val="none" w:sz="0" w:space="0" w:color="auto"/>
        <w:right w:val="none" w:sz="0" w:space="0" w:color="auto"/>
      </w:divBdr>
    </w:div>
    <w:div w:id="1523284381">
      <w:bodyDiv w:val="1"/>
      <w:marLeft w:val="0"/>
      <w:marRight w:val="0"/>
      <w:marTop w:val="0"/>
      <w:marBottom w:val="0"/>
      <w:divBdr>
        <w:top w:val="none" w:sz="0" w:space="0" w:color="auto"/>
        <w:left w:val="none" w:sz="0" w:space="0" w:color="auto"/>
        <w:bottom w:val="none" w:sz="0" w:space="0" w:color="auto"/>
        <w:right w:val="none" w:sz="0" w:space="0" w:color="auto"/>
      </w:divBdr>
    </w:div>
    <w:div w:id="1680965619">
      <w:bodyDiv w:val="1"/>
      <w:marLeft w:val="0"/>
      <w:marRight w:val="0"/>
      <w:marTop w:val="0"/>
      <w:marBottom w:val="0"/>
      <w:divBdr>
        <w:top w:val="none" w:sz="0" w:space="0" w:color="auto"/>
        <w:left w:val="none" w:sz="0" w:space="0" w:color="auto"/>
        <w:bottom w:val="none" w:sz="0" w:space="0" w:color="auto"/>
        <w:right w:val="none" w:sz="0" w:space="0" w:color="auto"/>
      </w:divBdr>
    </w:div>
    <w:div w:id="178842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ropbox\CSCI%205100%20-%20Summer%202018%20-%20DML\Assessments\The%20Project\Report%20template%201%20test%2016July.dotm"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232"/>
      </a:dk2>
      <a:lt2>
        <a:srgbClr val="E3DED1"/>
      </a:lt2>
      <a:accent1>
        <a:srgbClr val="F07F09"/>
      </a:accent1>
      <a:accent2>
        <a:srgbClr val="9F2936"/>
      </a:accent2>
      <a:accent3>
        <a:srgbClr val="1B587C"/>
      </a:accent3>
      <a:accent4>
        <a:srgbClr val="0070C0"/>
      </a:accent4>
      <a:accent5>
        <a:srgbClr val="604878"/>
      </a:accent5>
      <a:accent6>
        <a:srgbClr val="C19859"/>
      </a:accent6>
      <a:hlink>
        <a:srgbClr val="0070C0"/>
      </a:hlink>
      <a:folHlink>
        <a:srgbClr val="0070C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A618040650EE468D6DA844812DF996" ma:contentTypeVersion="5" ma:contentTypeDescription="Create a new document." ma:contentTypeScope="" ma:versionID="6703cff59ed8c348497f4c8bb249f8f0">
  <xsd:schema xmlns:xsd="http://www.w3.org/2001/XMLSchema" xmlns:xs="http://www.w3.org/2001/XMLSchema" xmlns:p="http://schemas.microsoft.com/office/2006/metadata/properties" xmlns:ns3="c630b1ed-0a94-42f0-8c5e-ef18dbfc4e98" xmlns:ns4="755821ec-8a8c-4f35-837e-3d9d2240e07a" targetNamespace="http://schemas.microsoft.com/office/2006/metadata/properties" ma:root="true" ma:fieldsID="6cc23b5e6972d6fa3f8ff51d6b5005c1" ns3:_="" ns4:_="">
    <xsd:import namespace="c630b1ed-0a94-42f0-8c5e-ef18dbfc4e98"/>
    <xsd:import namespace="755821ec-8a8c-4f35-837e-3d9d2240e07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30b1ed-0a94-42f0-8c5e-ef18dbfc4e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5821ec-8a8c-4f35-837e-3d9d2240e07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79898-DF55-4295-94CF-E157D2080C5B}">
  <ds:schemaRefs>
    <ds:schemaRef ds:uri="http://schemas.microsoft.com/sharepoint/v3/contenttype/forms"/>
  </ds:schemaRefs>
</ds:datastoreItem>
</file>

<file path=customXml/itemProps2.xml><?xml version="1.0" encoding="utf-8"?>
<ds:datastoreItem xmlns:ds="http://schemas.openxmlformats.org/officeDocument/2006/customXml" ds:itemID="{6A795F54-2CFC-46FA-94B0-78F1B6BA4F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30b1ed-0a94-42f0-8c5e-ef18dbfc4e98"/>
    <ds:schemaRef ds:uri="755821ec-8a8c-4f35-837e-3d9d2240e0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0DF0C8-243D-4573-B11E-4CC839015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1 test 16July.dotm</Template>
  <TotalTime>1434</TotalTime>
  <Pages>1</Pages>
  <Words>2792</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18676</CharactersWithSpaces>
  <SharedDoc>false</SharedDoc>
  <HLinks>
    <vt:vector size="144" baseType="variant">
      <vt:variant>
        <vt:i4>1441847</vt:i4>
      </vt:variant>
      <vt:variant>
        <vt:i4>143</vt:i4>
      </vt:variant>
      <vt:variant>
        <vt:i4>0</vt:i4>
      </vt:variant>
      <vt:variant>
        <vt:i4>5</vt:i4>
      </vt:variant>
      <vt:variant>
        <vt:lpwstr/>
      </vt:variant>
      <vt:variant>
        <vt:lpwstr>_Toc22744760</vt:lpwstr>
      </vt:variant>
      <vt:variant>
        <vt:i4>2031668</vt:i4>
      </vt:variant>
      <vt:variant>
        <vt:i4>137</vt:i4>
      </vt:variant>
      <vt:variant>
        <vt:i4>0</vt:i4>
      </vt:variant>
      <vt:variant>
        <vt:i4>5</vt:i4>
      </vt:variant>
      <vt:variant>
        <vt:lpwstr/>
      </vt:variant>
      <vt:variant>
        <vt:lpwstr>_Toc22744759</vt:lpwstr>
      </vt:variant>
      <vt:variant>
        <vt:i4>1966132</vt:i4>
      </vt:variant>
      <vt:variant>
        <vt:i4>131</vt:i4>
      </vt:variant>
      <vt:variant>
        <vt:i4>0</vt:i4>
      </vt:variant>
      <vt:variant>
        <vt:i4>5</vt:i4>
      </vt:variant>
      <vt:variant>
        <vt:lpwstr/>
      </vt:variant>
      <vt:variant>
        <vt:lpwstr>_Toc22744758</vt:lpwstr>
      </vt:variant>
      <vt:variant>
        <vt:i4>1114164</vt:i4>
      </vt:variant>
      <vt:variant>
        <vt:i4>125</vt:i4>
      </vt:variant>
      <vt:variant>
        <vt:i4>0</vt:i4>
      </vt:variant>
      <vt:variant>
        <vt:i4>5</vt:i4>
      </vt:variant>
      <vt:variant>
        <vt:lpwstr/>
      </vt:variant>
      <vt:variant>
        <vt:lpwstr>_Toc22744757</vt:lpwstr>
      </vt:variant>
      <vt:variant>
        <vt:i4>1048628</vt:i4>
      </vt:variant>
      <vt:variant>
        <vt:i4>119</vt:i4>
      </vt:variant>
      <vt:variant>
        <vt:i4>0</vt:i4>
      </vt:variant>
      <vt:variant>
        <vt:i4>5</vt:i4>
      </vt:variant>
      <vt:variant>
        <vt:lpwstr/>
      </vt:variant>
      <vt:variant>
        <vt:lpwstr>_Toc22744756</vt:lpwstr>
      </vt:variant>
      <vt:variant>
        <vt:i4>1245236</vt:i4>
      </vt:variant>
      <vt:variant>
        <vt:i4>113</vt:i4>
      </vt:variant>
      <vt:variant>
        <vt:i4>0</vt:i4>
      </vt:variant>
      <vt:variant>
        <vt:i4>5</vt:i4>
      </vt:variant>
      <vt:variant>
        <vt:lpwstr/>
      </vt:variant>
      <vt:variant>
        <vt:lpwstr>_Toc22744755</vt:lpwstr>
      </vt:variant>
      <vt:variant>
        <vt:i4>1179700</vt:i4>
      </vt:variant>
      <vt:variant>
        <vt:i4>107</vt:i4>
      </vt:variant>
      <vt:variant>
        <vt:i4>0</vt:i4>
      </vt:variant>
      <vt:variant>
        <vt:i4>5</vt:i4>
      </vt:variant>
      <vt:variant>
        <vt:lpwstr/>
      </vt:variant>
      <vt:variant>
        <vt:lpwstr>_Toc22744754</vt:lpwstr>
      </vt:variant>
      <vt:variant>
        <vt:i4>1376308</vt:i4>
      </vt:variant>
      <vt:variant>
        <vt:i4>101</vt:i4>
      </vt:variant>
      <vt:variant>
        <vt:i4>0</vt:i4>
      </vt:variant>
      <vt:variant>
        <vt:i4>5</vt:i4>
      </vt:variant>
      <vt:variant>
        <vt:lpwstr/>
      </vt:variant>
      <vt:variant>
        <vt:lpwstr>_Toc22744753</vt:lpwstr>
      </vt:variant>
      <vt:variant>
        <vt:i4>1310772</vt:i4>
      </vt:variant>
      <vt:variant>
        <vt:i4>95</vt:i4>
      </vt:variant>
      <vt:variant>
        <vt:i4>0</vt:i4>
      </vt:variant>
      <vt:variant>
        <vt:i4>5</vt:i4>
      </vt:variant>
      <vt:variant>
        <vt:lpwstr/>
      </vt:variant>
      <vt:variant>
        <vt:lpwstr>_Toc22744752</vt:lpwstr>
      </vt:variant>
      <vt:variant>
        <vt:i4>1900593</vt:i4>
      </vt:variant>
      <vt:variant>
        <vt:i4>86</vt:i4>
      </vt:variant>
      <vt:variant>
        <vt:i4>0</vt:i4>
      </vt:variant>
      <vt:variant>
        <vt:i4>5</vt:i4>
      </vt:variant>
      <vt:variant>
        <vt:lpwstr/>
      </vt:variant>
      <vt:variant>
        <vt:lpwstr>_Toc22763876</vt:lpwstr>
      </vt:variant>
      <vt:variant>
        <vt:i4>1966129</vt:i4>
      </vt:variant>
      <vt:variant>
        <vt:i4>80</vt:i4>
      </vt:variant>
      <vt:variant>
        <vt:i4>0</vt:i4>
      </vt:variant>
      <vt:variant>
        <vt:i4>5</vt:i4>
      </vt:variant>
      <vt:variant>
        <vt:lpwstr/>
      </vt:variant>
      <vt:variant>
        <vt:lpwstr>_Toc22763875</vt:lpwstr>
      </vt:variant>
      <vt:variant>
        <vt:i4>2031665</vt:i4>
      </vt:variant>
      <vt:variant>
        <vt:i4>74</vt:i4>
      </vt:variant>
      <vt:variant>
        <vt:i4>0</vt:i4>
      </vt:variant>
      <vt:variant>
        <vt:i4>5</vt:i4>
      </vt:variant>
      <vt:variant>
        <vt:lpwstr/>
      </vt:variant>
      <vt:variant>
        <vt:lpwstr>_Toc22763874</vt:lpwstr>
      </vt:variant>
      <vt:variant>
        <vt:i4>1572913</vt:i4>
      </vt:variant>
      <vt:variant>
        <vt:i4>68</vt:i4>
      </vt:variant>
      <vt:variant>
        <vt:i4>0</vt:i4>
      </vt:variant>
      <vt:variant>
        <vt:i4>5</vt:i4>
      </vt:variant>
      <vt:variant>
        <vt:lpwstr/>
      </vt:variant>
      <vt:variant>
        <vt:lpwstr>_Toc22763873</vt:lpwstr>
      </vt:variant>
      <vt:variant>
        <vt:i4>1638449</vt:i4>
      </vt:variant>
      <vt:variant>
        <vt:i4>62</vt:i4>
      </vt:variant>
      <vt:variant>
        <vt:i4>0</vt:i4>
      </vt:variant>
      <vt:variant>
        <vt:i4>5</vt:i4>
      </vt:variant>
      <vt:variant>
        <vt:lpwstr/>
      </vt:variant>
      <vt:variant>
        <vt:lpwstr>_Toc22763872</vt:lpwstr>
      </vt:variant>
      <vt:variant>
        <vt:i4>1703985</vt:i4>
      </vt:variant>
      <vt:variant>
        <vt:i4>56</vt:i4>
      </vt:variant>
      <vt:variant>
        <vt:i4>0</vt:i4>
      </vt:variant>
      <vt:variant>
        <vt:i4>5</vt:i4>
      </vt:variant>
      <vt:variant>
        <vt:lpwstr/>
      </vt:variant>
      <vt:variant>
        <vt:lpwstr>_Toc22763871</vt:lpwstr>
      </vt:variant>
      <vt:variant>
        <vt:i4>1769521</vt:i4>
      </vt:variant>
      <vt:variant>
        <vt:i4>50</vt:i4>
      </vt:variant>
      <vt:variant>
        <vt:i4>0</vt:i4>
      </vt:variant>
      <vt:variant>
        <vt:i4>5</vt:i4>
      </vt:variant>
      <vt:variant>
        <vt:lpwstr/>
      </vt:variant>
      <vt:variant>
        <vt:lpwstr>_Toc22763870</vt:lpwstr>
      </vt:variant>
      <vt:variant>
        <vt:i4>1179696</vt:i4>
      </vt:variant>
      <vt:variant>
        <vt:i4>44</vt:i4>
      </vt:variant>
      <vt:variant>
        <vt:i4>0</vt:i4>
      </vt:variant>
      <vt:variant>
        <vt:i4>5</vt:i4>
      </vt:variant>
      <vt:variant>
        <vt:lpwstr/>
      </vt:variant>
      <vt:variant>
        <vt:lpwstr>_Toc22763869</vt:lpwstr>
      </vt:variant>
      <vt:variant>
        <vt:i4>1245232</vt:i4>
      </vt:variant>
      <vt:variant>
        <vt:i4>38</vt:i4>
      </vt:variant>
      <vt:variant>
        <vt:i4>0</vt:i4>
      </vt:variant>
      <vt:variant>
        <vt:i4>5</vt:i4>
      </vt:variant>
      <vt:variant>
        <vt:lpwstr/>
      </vt:variant>
      <vt:variant>
        <vt:lpwstr>_Toc22763868</vt:lpwstr>
      </vt:variant>
      <vt:variant>
        <vt:i4>1835056</vt:i4>
      </vt:variant>
      <vt:variant>
        <vt:i4>32</vt:i4>
      </vt:variant>
      <vt:variant>
        <vt:i4>0</vt:i4>
      </vt:variant>
      <vt:variant>
        <vt:i4>5</vt:i4>
      </vt:variant>
      <vt:variant>
        <vt:lpwstr/>
      </vt:variant>
      <vt:variant>
        <vt:lpwstr>_Toc22763867</vt:lpwstr>
      </vt:variant>
      <vt:variant>
        <vt:i4>1900592</vt:i4>
      </vt:variant>
      <vt:variant>
        <vt:i4>26</vt:i4>
      </vt:variant>
      <vt:variant>
        <vt:i4>0</vt:i4>
      </vt:variant>
      <vt:variant>
        <vt:i4>5</vt:i4>
      </vt:variant>
      <vt:variant>
        <vt:lpwstr/>
      </vt:variant>
      <vt:variant>
        <vt:lpwstr>_Toc22763866</vt:lpwstr>
      </vt:variant>
      <vt:variant>
        <vt:i4>1966128</vt:i4>
      </vt:variant>
      <vt:variant>
        <vt:i4>20</vt:i4>
      </vt:variant>
      <vt:variant>
        <vt:i4>0</vt:i4>
      </vt:variant>
      <vt:variant>
        <vt:i4>5</vt:i4>
      </vt:variant>
      <vt:variant>
        <vt:lpwstr/>
      </vt:variant>
      <vt:variant>
        <vt:lpwstr>_Toc22763865</vt:lpwstr>
      </vt:variant>
      <vt:variant>
        <vt:i4>2031664</vt:i4>
      </vt:variant>
      <vt:variant>
        <vt:i4>14</vt:i4>
      </vt:variant>
      <vt:variant>
        <vt:i4>0</vt:i4>
      </vt:variant>
      <vt:variant>
        <vt:i4>5</vt:i4>
      </vt:variant>
      <vt:variant>
        <vt:lpwstr/>
      </vt:variant>
      <vt:variant>
        <vt:lpwstr>_Toc22763864</vt:lpwstr>
      </vt:variant>
      <vt:variant>
        <vt:i4>1572912</vt:i4>
      </vt:variant>
      <vt:variant>
        <vt:i4>8</vt:i4>
      </vt:variant>
      <vt:variant>
        <vt:i4>0</vt:i4>
      </vt:variant>
      <vt:variant>
        <vt:i4>5</vt:i4>
      </vt:variant>
      <vt:variant>
        <vt:lpwstr/>
      </vt:variant>
      <vt:variant>
        <vt:lpwstr>_Toc22763863</vt:lpwstr>
      </vt:variant>
      <vt:variant>
        <vt:i4>1638448</vt:i4>
      </vt:variant>
      <vt:variant>
        <vt:i4>2</vt:i4>
      </vt:variant>
      <vt:variant>
        <vt:i4>0</vt:i4>
      </vt:variant>
      <vt:variant>
        <vt:i4>5</vt:i4>
      </vt:variant>
      <vt:variant>
        <vt:lpwstr/>
      </vt:variant>
      <vt:variant>
        <vt:lpwstr>_Toc22763862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cp:lastModifiedBy>Rajat Acharya</cp:lastModifiedBy>
  <cp:revision>742</cp:revision>
  <cp:lastPrinted>2020-04-08T01:04:00Z</cp:lastPrinted>
  <dcterms:created xsi:type="dcterms:W3CDTF">2019-10-25T04:02:00Z</dcterms:created>
  <dcterms:modified xsi:type="dcterms:W3CDTF">2020-04-08T01:05:00Z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0x01010079A618040650EE468D6DA844812DF996</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